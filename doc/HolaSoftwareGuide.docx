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1F16" w:rsidRDefault="00692064">
      <w:pPr>
        <w:pStyle w:val="Title"/>
      </w:pPr>
      <w:proofErr w:type="spellStart"/>
      <w:r>
        <w:t>Hola</w:t>
      </w:r>
      <w:proofErr w:type="spellEnd"/>
      <w:r>
        <w:t xml:space="preserve"> Intercom Software Guide</w:t>
      </w:r>
    </w:p>
    <w:p w:rsidR="00B50E44" w:rsidRDefault="00B61F44" w:rsidP="00E839C7">
      <w:pPr>
        <w:pStyle w:val="Heading1"/>
      </w:pPr>
      <w:bookmarkStart w:id="0" w:name="_Toc503966482"/>
      <w:r>
        <w:t>Revision History</w:t>
      </w:r>
      <w:bookmarkEnd w:id="0"/>
    </w:p>
    <w:p w:rsidR="00B61F44" w:rsidRDefault="00B61F44" w:rsidP="00B61F44">
      <w:pPr>
        <w:pStyle w:val="ListParagraph"/>
        <w:numPr>
          <w:ilvl w:val="0"/>
          <w:numId w:val="27"/>
        </w:numPr>
      </w:pPr>
      <w:r>
        <w:t>09/01/2017: 1</w:t>
      </w:r>
      <w:r w:rsidRPr="00B61F44">
        <w:rPr>
          <w:vertAlign w:val="superscript"/>
        </w:rPr>
        <w:t>st</w:t>
      </w:r>
      <w:r>
        <w:t xml:space="preserve"> draft</w:t>
      </w:r>
    </w:p>
    <w:p w:rsidR="00B61F44" w:rsidRDefault="00B61F44" w:rsidP="00B61F44">
      <w:pPr>
        <w:pStyle w:val="ListParagraph"/>
        <w:numPr>
          <w:ilvl w:val="0"/>
          <w:numId w:val="27"/>
        </w:numPr>
      </w:pPr>
      <w:r>
        <w:t xml:space="preserve">09/18/2017: Added </w:t>
      </w:r>
      <w:proofErr w:type="spellStart"/>
      <w:r>
        <w:t>buddy_id</w:t>
      </w:r>
      <w:proofErr w:type="spellEnd"/>
      <w:r>
        <w:t xml:space="preserve"> to cloud </w:t>
      </w:r>
      <w:proofErr w:type="spellStart"/>
      <w:r>
        <w:t>api</w:t>
      </w:r>
      <w:proofErr w:type="spellEnd"/>
    </w:p>
    <w:p w:rsidR="005E4288" w:rsidRDefault="005E4288" w:rsidP="00B61F44">
      <w:pPr>
        <w:pStyle w:val="ListParagraph"/>
        <w:numPr>
          <w:ilvl w:val="0"/>
          <w:numId w:val="27"/>
        </w:numPr>
      </w:pPr>
      <w:r>
        <w:t>10/02/2017: Added echo request and reply messages</w:t>
      </w:r>
    </w:p>
    <w:p w:rsidR="002A07CD" w:rsidRDefault="002A07CD" w:rsidP="00B61F44">
      <w:pPr>
        <w:pStyle w:val="ListParagraph"/>
        <w:numPr>
          <w:ilvl w:val="0"/>
          <w:numId w:val="27"/>
        </w:numPr>
      </w:pPr>
      <w:r>
        <w:t>10/16/2017: Added 3</w:t>
      </w:r>
      <w:r w:rsidRPr="002A07CD">
        <w:rPr>
          <w:vertAlign w:val="superscript"/>
        </w:rPr>
        <w:t>rd</w:t>
      </w:r>
      <w:r>
        <w:t xml:space="preserve"> party components and updated messages</w:t>
      </w:r>
    </w:p>
    <w:p w:rsidR="00430995" w:rsidRDefault="00430995" w:rsidP="00B61F44">
      <w:pPr>
        <w:pStyle w:val="ListParagraph"/>
        <w:numPr>
          <w:ilvl w:val="0"/>
          <w:numId w:val="27"/>
        </w:numPr>
      </w:pPr>
      <w:r>
        <w:t>10/24/2017: Added manuf_config</w:t>
      </w:r>
      <w:r w:rsidR="003065FE">
        <w:t>.py. Updated message handler,</w:t>
      </w:r>
      <w:r>
        <w:t xml:space="preserve"> messages</w:t>
      </w:r>
      <w:r w:rsidR="003065FE">
        <w:t xml:space="preserve"> and </w:t>
      </w:r>
      <w:proofErr w:type="spellStart"/>
      <w:r w:rsidR="003065FE">
        <w:t>cloud_api</w:t>
      </w:r>
      <w:proofErr w:type="spellEnd"/>
    </w:p>
    <w:p w:rsidR="00753A21" w:rsidRDefault="00D46B44" w:rsidP="00B61F44">
      <w:pPr>
        <w:pStyle w:val="ListParagraph"/>
        <w:numPr>
          <w:ilvl w:val="0"/>
          <w:numId w:val="27"/>
        </w:numPr>
      </w:pPr>
      <w:r>
        <w:t>10/25</w:t>
      </w:r>
      <w:r w:rsidR="00753A21">
        <w:t>/2017: Added pin assignments</w:t>
      </w:r>
      <w:r w:rsidR="000A6F80">
        <w:t>. Added MAX17043 Particle Library</w:t>
      </w:r>
    </w:p>
    <w:p w:rsidR="001E190A" w:rsidRDefault="001E190A" w:rsidP="00B61F44">
      <w:pPr>
        <w:pStyle w:val="ListParagraph"/>
        <w:numPr>
          <w:ilvl w:val="0"/>
          <w:numId w:val="27"/>
        </w:numPr>
      </w:pPr>
      <w:r>
        <w:t xml:space="preserve">10/30/2017: Added restarted parameter to </w:t>
      </w:r>
      <w:proofErr w:type="spellStart"/>
      <w:r>
        <w:t>i_am</w:t>
      </w:r>
      <w:proofErr w:type="spellEnd"/>
      <w:r>
        <w:t xml:space="preserve"> message</w:t>
      </w:r>
    </w:p>
    <w:p w:rsidR="00E52DEB" w:rsidRDefault="00E52DEB" w:rsidP="00B61F44">
      <w:pPr>
        <w:pStyle w:val="ListParagraph"/>
        <w:numPr>
          <w:ilvl w:val="0"/>
          <w:numId w:val="27"/>
        </w:numPr>
      </w:pPr>
      <w:r>
        <w:t xml:space="preserve">10/31/2017: Added </w:t>
      </w:r>
      <w:proofErr w:type="spellStart"/>
      <w:r>
        <w:t>battery_lvl</w:t>
      </w:r>
      <w:proofErr w:type="spellEnd"/>
      <w:r>
        <w:t xml:space="preserve"> to cloud </w:t>
      </w:r>
      <w:proofErr w:type="spellStart"/>
      <w:proofErr w:type="gramStart"/>
      <w:r>
        <w:t>api</w:t>
      </w:r>
      <w:proofErr w:type="spellEnd"/>
      <w:proofErr w:type="gramEnd"/>
      <w:r w:rsidR="00AF7958">
        <w:t xml:space="preserve">. Cloud </w:t>
      </w:r>
      <w:proofErr w:type="spellStart"/>
      <w:proofErr w:type="gramStart"/>
      <w:r w:rsidR="00AF7958">
        <w:t>api</w:t>
      </w:r>
      <w:proofErr w:type="spellEnd"/>
      <w:proofErr w:type="gramEnd"/>
      <w:r w:rsidR="00AF7958">
        <w:t xml:space="preserve"> now ticks.</w:t>
      </w:r>
    </w:p>
    <w:p w:rsidR="00FB443D" w:rsidRDefault="00FB443D" w:rsidP="00B61F44">
      <w:pPr>
        <w:pStyle w:val="ListParagraph"/>
        <w:numPr>
          <w:ilvl w:val="0"/>
          <w:numId w:val="27"/>
        </w:numPr>
      </w:pPr>
      <w:r>
        <w:t>11/21/2017: Added S1509 I/O Expander.</w:t>
      </w:r>
    </w:p>
    <w:p w:rsidR="00C67DAD" w:rsidRDefault="00C67DAD" w:rsidP="00B61F44">
      <w:pPr>
        <w:pStyle w:val="ListParagraph"/>
        <w:numPr>
          <w:ilvl w:val="0"/>
          <w:numId w:val="27"/>
        </w:numPr>
      </w:pPr>
      <w:r>
        <w:t>11/27/2017: Added multiple buddy support.</w:t>
      </w:r>
    </w:p>
    <w:p w:rsidR="00C77241" w:rsidRDefault="00C77241" w:rsidP="00B61F44">
      <w:pPr>
        <w:pStyle w:val="ListParagraph"/>
        <w:numPr>
          <w:ilvl w:val="0"/>
          <w:numId w:val="27"/>
        </w:numPr>
      </w:pPr>
      <w:r>
        <w:t>11/28/2017: Documented and applied coding convention</w:t>
      </w:r>
    </w:p>
    <w:p w:rsidR="00885EB3" w:rsidRDefault="00885EB3" w:rsidP="00B61F44">
      <w:pPr>
        <w:pStyle w:val="ListParagraph"/>
        <w:numPr>
          <w:ilvl w:val="0"/>
          <w:numId w:val="27"/>
        </w:numPr>
      </w:pPr>
      <w:r>
        <w:t>11/28/2017: Described object roles.</w:t>
      </w:r>
    </w:p>
    <w:p w:rsidR="002640E3" w:rsidRDefault="002640E3" w:rsidP="00B61F44">
      <w:pPr>
        <w:pStyle w:val="ListParagraph"/>
        <w:numPr>
          <w:ilvl w:val="0"/>
          <w:numId w:val="27"/>
        </w:numPr>
      </w:pPr>
      <w:r>
        <w:t>11/28/2017: Pin Assignment fixes</w:t>
      </w:r>
    </w:p>
    <w:p w:rsidR="00A231AA" w:rsidRDefault="00A231AA" w:rsidP="00B61F44">
      <w:pPr>
        <w:pStyle w:val="ListParagraph"/>
        <w:numPr>
          <w:ilvl w:val="0"/>
          <w:numId w:val="27"/>
        </w:numPr>
      </w:pPr>
      <w:r>
        <w:t xml:space="preserve">11/28/2017: </w:t>
      </w:r>
      <w:proofErr w:type="spellStart"/>
      <w:r>
        <w:t>Plf_TickerBase</w:t>
      </w:r>
      <w:proofErr w:type="spellEnd"/>
      <w:r>
        <w:t xml:space="preserve"> class introduced</w:t>
      </w:r>
    </w:p>
    <w:p w:rsidR="00081E2C" w:rsidRDefault="00694C70" w:rsidP="00B61F44">
      <w:pPr>
        <w:pStyle w:val="ListParagraph"/>
        <w:numPr>
          <w:ilvl w:val="0"/>
          <w:numId w:val="27"/>
        </w:numPr>
      </w:pPr>
      <w:r>
        <w:t>11/29/2017</w:t>
      </w:r>
      <w:r w:rsidR="00081E2C">
        <w:t xml:space="preserve">: Added </w:t>
      </w:r>
      <w:proofErr w:type="spellStart"/>
      <w:r w:rsidR="00081E2C">
        <w:t>Trace&amp;Debug</w:t>
      </w:r>
      <w:proofErr w:type="spellEnd"/>
      <w:r w:rsidR="00081E2C">
        <w:t xml:space="preserve"> section</w:t>
      </w:r>
    </w:p>
    <w:p w:rsidR="00694C70" w:rsidRDefault="00694C70" w:rsidP="00B61F44">
      <w:pPr>
        <w:pStyle w:val="ListParagraph"/>
        <w:numPr>
          <w:ilvl w:val="0"/>
          <w:numId w:val="27"/>
        </w:numPr>
      </w:pPr>
      <w:r>
        <w:t>12/7/2017: Added volume control</w:t>
      </w:r>
    </w:p>
    <w:p w:rsidR="00B16B62" w:rsidRDefault="00B16B62" w:rsidP="00B61F44">
      <w:pPr>
        <w:pStyle w:val="ListParagraph"/>
        <w:numPr>
          <w:ilvl w:val="0"/>
          <w:numId w:val="27"/>
        </w:numPr>
      </w:pPr>
      <w:r>
        <w:t>12/15/2017: Added battery checker</w:t>
      </w:r>
    </w:p>
    <w:p w:rsidR="004063C0" w:rsidRDefault="004063C0" w:rsidP="00B61F44">
      <w:pPr>
        <w:pStyle w:val="ListParagraph"/>
        <w:numPr>
          <w:ilvl w:val="0"/>
          <w:numId w:val="27"/>
        </w:numPr>
      </w:pPr>
      <w:r>
        <w:t xml:space="preserve">1/4/2018: Added </w:t>
      </w:r>
      <w:proofErr w:type="spellStart"/>
      <w:r>
        <w:t>ratetune</w:t>
      </w:r>
      <w:proofErr w:type="spellEnd"/>
      <w:r>
        <w:t xml:space="preserve"> print group</w:t>
      </w:r>
      <w:r w:rsidR="00F32599">
        <w:t xml:space="preserve">. </w:t>
      </w:r>
      <w:proofErr w:type="spellStart"/>
      <w:r w:rsidR="00F32599">
        <w:t>Intercom_Incoming</w:t>
      </w:r>
      <w:proofErr w:type="spellEnd"/>
      <w:r w:rsidR="00F32599">
        <w:t xml:space="preserve"> is now a Ticker class.</w:t>
      </w:r>
    </w:p>
    <w:p w:rsidR="00244B74" w:rsidRDefault="00244B74" w:rsidP="00B61F44">
      <w:pPr>
        <w:pStyle w:val="ListParagraph"/>
        <w:numPr>
          <w:ilvl w:val="0"/>
          <w:numId w:val="27"/>
        </w:numPr>
      </w:pPr>
      <w:r>
        <w:t xml:space="preserve">1/9/2018: Added </w:t>
      </w:r>
      <w:proofErr w:type="gramStart"/>
      <w:r>
        <w:t>stuff(</w:t>
      </w:r>
      <w:proofErr w:type="gramEnd"/>
      <w:r>
        <w:t xml:space="preserve">) method to </w:t>
      </w:r>
      <w:proofErr w:type="spellStart"/>
      <w:r>
        <w:t>circularBuffer</w:t>
      </w:r>
      <w:proofErr w:type="spellEnd"/>
      <w:r>
        <w:t>.</w:t>
      </w:r>
    </w:p>
    <w:p w:rsidR="00244B74" w:rsidRDefault="00244B74" w:rsidP="00B61F44">
      <w:pPr>
        <w:pStyle w:val="ListParagraph"/>
        <w:numPr>
          <w:ilvl w:val="0"/>
          <w:numId w:val="27"/>
        </w:numPr>
      </w:pPr>
      <w:r>
        <w:t>1/9/2018: Added COMM_START/STOP+ACK messages</w:t>
      </w:r>
    </w:p>
    <w:p w:rsidR="00CA0E60" w:rsidRDefault="00CA0E60" w:rsidP="00B61F44">
      <w:pPr>
        <w:pStyle w:val="ListParagraph"/>
        <w:numPr>
          <w:ilvl w:val="0"/>
          <w:numId w:val="27"/>
        </w:numPr>
      </w:pPr>
      <w:r>
        <w:t xml:space="preserve">1/9/2018: Added </w:t>
      </w:r>
      <w:proofErr w:type="spellStart"/>
      <w:r>
        <w:t>recordRequest</w:t>
      </w:r>
      <w:proofErr w:type="spellEnd"/>
      <w:r>
        <w:t xml:space="preserve"> to </w:t>
      </w:r>
      <w:proofErr w:type="spellStart"/>
      <w:r>
        <w:t>Intercom_Outgoing</w:t>
      </w:r>
      <w:proofErr w:type="spellEnd"/>
      <w:r>
        <w:t xml:space="preserve">. Renamed </w:t>
      </w:r>
      <w:proofErr w:type="gramStart"/>
      <w:r>
        <w:t>transfer(</w:t>
      </w:r>
      <w:proofErr w:type="gramEnd"/>
      <w:r>
        <w:t>) method to run().</w:t>
      </w:r>
    </w:p>
    <w:p w:rsidR="0067787C" w:rsidRDefault="0067787C" w:rsidP="00B61F44">
      <w:pPr>
        <w:pStyle w:val="ListParagraph"/>
        <w:numPr>
          <w:ilvl w:val="0"/>
          <w:numId w:val="27"/>
        </w:numPr>
      </w:pPr>
      <w:r>
        <w:t>1/9/2018: Added codec patch version</w:t>
      </w:r>
    </w:p>
    <w:p w:rsidR="00A05D3A" w:rsidRDefault="00A05D3A" w:rsidP="00B61F44">
      <w:pPr>
        <w:pStyle w:val="ListParagraph"/>
        <w:numPr>
          <w:ilvl w:val="0"/>
          <w:numId w:val="27"/>
        </w:numPr>
      </w:pPr>
      <w:r>
        <w:t>1/11/2018: Added FSM diagrams</w:t>
      </w:r>
    </w:p>
    <w:p w:rsidR="00F95BFF" w:rsidRDefault="00AD65A7" w:rsidP="00D236A8">
      <w:pPr>
        <w:pStyle w:val="ListParagraph"/>
        <w:numPr>
          <w:ilvl w:val="0"/>
          <w:numId w:val="27"/>
        </w:numPr>
      </w:pPr>
      <w:r>
        <w:t xml:space="preserve">1/15/2018: Replaced </w:t>
      </w:r>
      <w:proofErr w:type="spellStart"/>
      <w:r>
        <w:t>BatteryChecker</w:t>
      </w:r>
      <w:proofErr w:type="spellEnd"/>
      <w:r>
        <w:t xml:space="preserve"> section with </w:t>
      </w:r>
      <w:proofErr w:type="spellStart"/>
      <w:r>
        <w:t>LevelChecker</w:t>
      </w:r>
      <w:proofErr w:type="spellEnd"/>
      <w:r>
        <w:t xml:space="preserve"> section</w:t>
      </w:r>
      <w:r w:rsidR="00F95BFF">
        <w:t xml:space="preserve">. Added </w:t>
      </w:r>
      <w:proofErr w:type="spellStart"/>
      <w:r w:rsidR="00F95BFF">
        <w:t>WifiChecker</w:t>
      </w:r>
      <w:proofErr w:type="spellEnd"/>
      <w:r w:rsidR="00F95BFF">
        <w:t>.</w:t>
      </w:r>
    </w:p>
    <w:p w:rsidR="00D236A8" w:rsidRDefault="00D236A8" w:rsidP="00D236A8">
      <w:pPr>
        <w:pStyle w:val="ListParagraph"/>
        <w:numPr>
          <w:ilvl w:val="0"/>
          <w:numId w:val="27"/>
        </w:numPr>
      </w:pPr>
      <w:r>
        <w:t>1/15/2018: Added Table of Contents</w:t>
      </w:r>
    </w:p>
    <w:p w:rsidR="005538F3" w:rsidRDefault="005538F3" w:rsidP="00D236A8">
      <w:pPr>
        <w:pStyle w:val="ListParagraph"/>
        <w:numPr>
          <w:ilvl w:val="0"/>
          <w:numId w:val="27"/>
        </w:numPr>
      </w:pPr>
      <w:r>
        <w:t xml:space="preserve">1/17/2018: Added </w:t>
      </w:r>
      <w:proofErr w:type="spellStart"/>
      <w:r>
        <w:t>getBatteryPct</w:t>
      </w:r>
      <w:proofErr w:type="spellEnd"/>
      <w:r>
        <w:t xml:space="preserve"> API</w:t>
      </w:r>
    </w:p>
    <w:p w:rsidR="009E6CF2" w:rsidRDefault="009E6CF2" w:rsidP="00D236A8">
      <w:pPr>
        <w:pStyle w:val="ListParagraph"/>
        <w:numPr>
          <w:ilvl w:val="0"/>
          <w:numId w:val="27"/>
        </w:numPr>
      </w:pPr>
      <w:r>
        <w:t xml:space="preserve">1/19/2018: Modified </w:t>
      </w:r>
      <w:proofErr w:type="spellStart"/>
      <w:r>
        <w:t>battery_pct</w:t>
      </w:r>
      <w:proofErr w:type="spellEnd"/>
      <w:r>
        <w:t xml:space="preserve"> and </w:t>
      </w:r>
      <w:proofErr w:type="spellStart"/>
      <w:r>
        <w:t>wifi_pct</w:t>
      </w:r>
      <w:proofErr w:type="spellEnd"/>
      <w:r>
        <w:t xml:space="preserve"> cloud API</w:t>
      </w:r>
    </w:p>
    <w:p w:rsidR="00D236A8" w:rsidRDefault="00D236A8">
      <w:r>
        <w:br w:type="page"/>
      </w:r>
    </w:p>
    <w:p w:rsidR="00F95BFF" w:rsidRDefault="00F95BFF" w:rsidP="00F95BFF"/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  <w:id w:val="-175118130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236A8" w:rsidRDefault="00D236A8">
          <w:pPr>
            <w:pStyle w:val="TOCHeading"/>
          </w:pPr>
          <w:r>
            <w:t>Table of Contents</w:t>
          </w:r>
        </w:p>
        <w:p w:rsidR="005538F3" w:rsidRDefault="00D236A8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966482" w:history="1">
            <w:r w:rsidR="005538F3" w:rsidRPr="00A3263F">
              <w:rPr>
                <w:rStyle w:val="Hyperlink"/>
                <w:noProof/>
              </w:rPr>
              <w:t>1</w:t>
            </w:r>
            <w:r w:rsidR="005538F3">
              <w:rPr>
                <w:noProof/>
                <w:lang w:val="nl-BE" w:eastAsia="nl-BE"/>
              </w:rPr>
              <w:tab/>
            </w:r>
            <w:r w:rsidR="005538F3" w:rsidRPr="00A3263F">
              <w:rPr>
                <w:rStyle w:val="Hyperlink"/>
                <w:noProof/>
              </w:rPr>
              <w:t>Revision History</w:t>
            </w:r>
            <w:r w:rsidR="005538F3">
              <w:rPr>
                <w:noProof/>
                <w:webHidden/>
              </w:rPr>
              <w:tab/>
            </w:r>
            <w:r w:rsidR="005538F3">
              <w:rPr>
                <w:noProof/>
                <w:webHidden/>
              </w:rPr>
              <w:fldChar w:fldCharType="begin"/>
            </w:r>
            <w:r w:rsidR="005538F3">
              <w:rPr>
                <w:noProof/>
                <w:webHidden/>
              </w:rPr>
              <w:instrText xml:space="preserve"> PAGEREF _Toc503966482 \h </w:instrText>
            </w:r>
            <w:r w:rsidR="005538F3">
              <w:rPr>
                <w:noProof/>
                <w:webHidden/>
              </w:rPr>
            </w:r>
            <w:r w:rsidR="005538F3">
              <w:rPr>
                <w:noProof/>
                <w:webHidden/>
              </w:rPr>
              <w:fldChar w:fldCharType="separate"/>
            </w:r>
            <w:r w:rsidR="009E6CF2">
              <w:rPr>
                <w:noProof/>
                <w:webHidden/>
              </w:rPr>
              <w:t>1</w:t>
            </w:r>
            <w:r w:rsidR="005538F3">
              <w:rPr>
                <w:noProof/>
                <w:webHidden/>
              </w:rPr>
              <w:fldChar w:fldCharType="end"/>
            </w:r>
          </w:hyperlink>
        </w:p>
        <w:p w:rsidR="005538F3" w:rsidRDefault="00B87113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3966483" w:history="1">
            <w:r w:rsidR="005538F3" w:rsidRPr="00A3263F">
              <w:rPr>
                <w:rStyle w:val="Hyperlink"/>
                <w:noProof/>
              </w:rPr>
              <w:t>3</w:t>
            </w:r>
            <w:r w:rsidR="005538F3">
              <w:rPr>
                <w:noProof/>
                <w:lang w:val="nl-BE" w:eastAsia="nl-BE"/>
              </w:rPr>
              <w:tab/>
            </w:r>
            <w:r w:rsidR="005538F3" w:rsidRPr="00A3263F">
              <w:rPr>
                <w:rStyle w:val="Hyperlink"/>
                <w:noProof/>
              </w:rPr>
              <w:t>Version Control</w:t>
            </w:r>
            <w:r w:rsidR="005538F3">
              <w:rPr>
                <w:noProof/>
                <w:webHidden/>
              </w:rPr>
              <w:tab/>
            </w:r>
            <w:r w:rsidR="005538F3">
              <w:rPr>
                <w:noProof/>
                <w:webHidden/>
              </w:rPr>
              <w:fldChar w:fldCharType="begin"/>
            </w:r>
            <w:r w:rsidR="005538F3">
              <w:rPr>
                <w:noProof/>
                <w:webHidden/>
              </w:rPr>
              <w:instrText xml:space="preserve"> PAGEREF _Toc503966483 \h </w:instrText>
            </w:r>
            <w:r w:rsidR="005538F3">
              <w:rPr>
                <w:noProof/>
                <w:webHidden/>
              </w:rPr>
            </w:r>
            <w:r w:rsidR="005538F3">
              <w:rPr>
                <w:noProof/>
                <w:webHidden/>
              </w:rPr>
              <w:fldChar w:fldCharType="separate"/>
            </w:r>
            <w:r w:rsidR="009E6CF2">
              <w:rPr>
                <w:noProof/>
                <w:webHidden/>
              </w:rPr>
              <w:t>2</w:t>
            </w:r>
            <w:r w:rsidR="005538F3">
              <w:rPr>
                <w:noProof/>
                <w:webHidden/>
              </w:rPr>
              <w:fldChar w:fldCharType="end"/>
            </w:r>
          </w:hyperlink>
        </w:p>
        <w:p w:rsidR="005538F3" w:rsidRDefault="00B87113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3966484" w:history="1">
            <w:r w:rsidR="005538F3" w:rsidRPr="00A3263F">
              <w:rPr>
                <w:rStyle w:val="Hyperlink"/>
                <w:noProof/>
              </w:rPr>
              <w:t>4</w:t>
            </w:r>
            <w:r w:rsidR="005538F3">
              <w:rPr>
                <w:noProof/>
                <w:lang w:val="nl-BE" w:eastAsia="nl-BE"/>
              </w:rPr>
              <w:tab/>
            </w:r>
            <w:r w:rsidR="005538F3" w:rsidRPr="00A3263F">
              <w:rPr>
                <w:rStyle w:val="Hyperlink"/>
                <w:noProof/>
              </w:rPr>
              <w:t>Third Party Components</w:t>
            </w:r>
            <w:r w:rsidR="005538F3">
              <w:rPr>
                <w:noProof/>
                <w:webHidden/>
              </w:rPr>
              <w:tab/>
            </w:r>
            <w:r w:rsidR="005538F3">
              <w:rPr>
                <w:noProof/>
                <w:webHidden/>
              </w:rPr>
              <w:fldChar w:fldCharType="begin"/>
            </w:r>
            <w:r w:rsidR="005538F3">
              <w:rPr>
                <w:noProof/>
                <w:webHidden/>
              </w:rPr>
              <w:instrText xml:space="preserve"> PAGEREF _Toc503966484 \h </w:instrText>
            </w:r>
            <w:r w:rsidR="005538F3">
              <w:rPr>
                <w:noProof/>
                <w:webHidden/>
              </w:rPr>
            </w:r>
            <w:r w:rsidR="005538F3">
              <w:rPr>
                <w:noProof/>
                <w:webHidden/>
              </w:rPr>
              <w:fldChar w:fldCharType="separate"/>
            </w:r>
            <w:r w:rsidR="009E6CF2">
              <w:rPr>
                <w:noProof/>
                <w:webHidden/>
              </w:rPr>
              <w:t>3</w:t>
            </w:r>
            <w:r w:rsidR="005538F3">
              <w:rPr>
                <w:noProof/>
                <w:webHidden/>
              </w:rPr>
              <w:fldChar w:fldCharType="end"/>
            </w:r>
          </w:hyperlink>
        </w:p>
        <w:p w:rsidR="005538F3" w:rsidRDefault="00B87113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3966485" w:history="1">
            <w:r w:rsidR="005538F3" w:rsidRPr="00A3263F">
              <w:rPr>
                <w:rStyle w:val="Hyperlink"/>
                <w:noProof/>
              </w:rPr>
              <w:t>5</w:t>
            </w:r>
            <w:r w:rsidR="005538F3">
              <w:rPr>
                <w:noProof/>
                <w:lang w:val="nl-BE" w:eastAsia="nl-BE"/>
              </w:rPr>
              <w:tab/>
            </w:r>
            <w:r w:rsidR="005538F3" w:rsidRPr="00A3263F">
              <w:rPr>
                <w:rStyle w:val="Hyperlink"/>
                <w:noProof/>
              </w:rPr>
              <w:t>Shell Commands</w:t>
            </w:r>
            <w:r w:rsidR="005538F3">
              <w:rPr>
                <w:noProof/>
                <w:webHidden/>
              </w:rPr>
              <w:tab/>
            </w:r>
            <w:r w:rsidR="005538F3">
              <w:rPr>
                <w:noProof/>
                <w:webHidden/>
              </w:rPr>
              <w:fldChar w:fldCharType="begin"/>
            </w:r>
            <w:r w:rsidR="005538F3">
              <w:rPr>
                <w:noProof/>
                <w:webHidden/>
              </w:rPr>
              <w:instrText xml:space="preserve"> PAGEREF _Toc503966485 \h </w:instrText>
            </w:r>
            <w:r w:rsidR="005538F3">
              <w:rPr>
                <w:noProof/>
                <w:webHidden/>
              </w:rPr>
            </w:r>
            <w:r w:rsidR="005538F3">
              <w:rPr>
                <w:noProof/>
                <w:webHidden/>
              </w:rPr>
              <w:fldChar w:fldCharType="separate"/>
            </w:r>
            <w:r w:rsidR="009E6CF2">
              <w:rPr>
                <w:noProof/>
                <w:webHidden/>
              </w:rPr>
              <w:t>4</w:t>
            </w:r>
            <w:r w:rsidR="005538F3">
              <w:rPr>
                <w:noProof/>
                <w:webHidden/>
              </w:rPr>
              <w:fldChar w:fldCharType="end"/>
            </w:r>
          </w:hyperlink>
        </w:p>
        <w:p w:rsidR="005538F3" w:rsidRDefault="00B87113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3966486" w:history="1">
            <w:r w:rsidR="005538F3" w:rsidRPr="00A3263F">
              <w:rPr>
                <w:rStyle w:val="Hyperlink"/>
                <w:noProof/>
              </w:rPr>
              <w:t>6</w:t>
            </w:r>
            <w:r w:rsidR="005538F3">
              <w:rPr>
                <w:noProof/>
                <w:lang w:val="nl-BE" w:eastAsia="nl-BE"/>
              </w:rPr>
              <w:tab/>
            </w:r>
            <w:r w:rsidR="005538F3" w:rsidRPr="00A3263F">
              <w:rPr>
                <w:rStyle w:val="Hyperlink"/>
                <w:noProof/>
              </w:rPr>
              <w:t>Pin Assignments</w:t>
            </w:r>
            <w:r w:rsidR="005538F3">
              <w:rPr>
                <w:noProof/>
                <w:webHidden/>
              </w:rPr>
              <w:tab/>
            </w:r>
            <w:r w:rsidR="005538F3">
              <w:rPr>
                <w:noProof/>
                <w:webHidden/>
              </w:rPr>
              <w:fldChar w:fldCharType="begin"/>
            </w:r>
            <w:r w:rsidR="005538F3">
              <w:rPr>
                <w:noProof/>
                <w:webHidden/>
              </w:rPr>
              <w:instrText xml:space="preserve"> PAGEREF _Toc503966486 \h </w:instrText>
            </w:r>
            <w:r w:rsidR="005538F3">
              <w:rPr>
                <w:noProof/>
                <w:webHidden/>
              </w:rPr>
            </w:r>
            <w:r w:rsidR="005538F3">
              <w:rPr>
                <w:noProof/>
                <w:webHidden/>
              </w:rPr>
              <w:fldChar w:fldCharType="separate"/>
            </w:r>
            <w:r w:rsidR="009E6CF2">
              <w:rPr>
                <w:noProof/>
                <w:webHidden/>
              </w:rPr>
              <w:t>4</w:t>
            </w:r>
            <w:r w:rsidR="005538F3">
              <w:rPr>
                <w:noProof/>
                <w:webHidden/>
              </w:rPr>
              <w:fldChar w:fldCharType="end"/>
            </w:r>
          </w:hyperlink>
        </w:p>
        <w:p w:rsidR="005538F3" w:rsidRDefault="00B87113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3966487" w:history="1">
            <w:r w:rsidR="005538F3" w:rsidRPr="00A3263F">
              <w:rPr>
                <w:rStyle w:val="Hyperlink"/>
                <w:noProof/>
              </w:rPr>
              <w:t>7</w:t>
            </w:r>
            <w:r w:rsidR="005538F3">
              <w:rPr>
                <w:noProof/>
                <w:lang w:val="nl-BE" w:eastAsia="nl-BE"/>
              </w:rPr>
              <w:tab/>
            </w:r>
            <w:r w:rsidR="005538F3" w:rsidRPr="00A3263F">
              <w:rPr>
                <w:rStyle w:val="Hyperlink"/>
                <w:noProof/>
              </w:rPr>
              <w:t>Firmware Coding Convention</w:t>
            </w:r>
            <w:r w:rsidR="005538F3">
              <w:rPr>
                <w:noProof/>
                <w:webHidden/>
              </w:rPr>
              <w:tab/>
            </w:r>
            <w:r w:rsidR="005538F3">
              <w:rPr>
                <w:noProof/>
                <w:webHidden/>
              </w:rPr>
              <w:fldChar w:fldCharType="begin"/>
            </w:r>
            <w:r w:rsidR="005538F3">
              <w:rPr>
                <w:noProof/>
                <w:webHidden/>
              </w:rPr>
              <w:instrText xml:space="preserve"> PAGEREF _Toc503966487 \h </w:instrText>
            </w:r>
            <w:r w:rsidR="005538F3">
              <w:rPr>
                <w:noProof/>
                <w:webHidden/>
              </w:rPr>
            </w:r>
            <w:r w:rsidR="005538F3">
              <w:rPr>
                <w:noProof/>
                <w:webHidden/>
              </w:rPr>
              <w:fldChar w:fldCharType="separate"/>
            </w:r>
            <w:r w:rsidR="009E6CF2">
              <w:rPr>
                <w:noProof/>
                <w:webHidden/>
              </w:rPr>
              <w:t>5</w:t>
            </w:r>
            <w:r w:rsidR="005538F3">
              <w:rPr>
                <w:noProof/>
                <w:webHidden/>
              </w:rPr>
              <w:fldChar w:fldCharType="end"/>
            </w:r>
          </w:hyperlink>
        </w:p>
        <w:p w:rsidR="005538F3" w:rsidRDefault="00B87113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3966488" w:history="1">
            <w:r w:rsidR="005538F3" w:rsidRPr="00A3263F">
              <w:rPr>
                <w:rStyle w:val="Hyperlink"/>
                <w:noProof/>
              </w:rPr>
              <w:t>8</w:t>
            </w:r>
            <w:r w:rsidR="005538F3">
              <w:rPr>
                <w:noProof/>
                <w:lang w:val="nl-BE" w:eastAsia="nl-BE"/>
              </w:rPr>
              <w:tab/>
            </w:r>
            <w:r w:rsidR="005538F3" w:rsidRPr="00A3263F">
              <w:rPr>
                <w:rStyle w:val="Hyperlink"/>
                <w:noProof/>
              </w:rPr>
              <w:t>Firmware Design</w:t>
            </w:r>
            <w:bookmarkStart w:id="1" w:name="_GoBack"/>
            <w:bookmarkEnd w:id="1"/>
            <w:r w:rsidR="005538F3">
              <w:rPr>
                <w:noProof/>
                <w:webHidden/>
              </w:rPr>
              <w:tab/>
            </w:r>
            <w:r w:rsidR="005538F3">
              <w:rPr>
                <w:noProof/>
                <w:webHidden/>
              </w:rPr>
              <w:fldChar w:fldCharType="begin"/>
            </w:r>
            <w:r w:rsidR="005538F3">
              <w:rPr>
                <w:noProof/>
                <w:webHidden/>
              </w:rPr>
              <w:instrText xml:space="preserve"> PAGEREF _Toc503966488 \h </w:instrText>
            </w:r>
            <w:r w:rsidR="005538F3">
              <w:rPr>
                <w:noProof/>
                <w:webHidden/>
              </w:rPr>
            </w:r>
            <w:r w:rsidR="005538F3">
              <w:rPr>
                <w:noProof/>
                <w:webHidden/>
              </w:rPr>
              <w:fldChar w:fldCharType="separate"/>
            </w:r>
            <w:r w:rsidR="009E6CF2">
              <w:rPr>
                <w:noProof/>
                <w:webHidden/>
              </w:rPr>
              <w:t>6</w:t>
            </w:r>
            <w:r w:rsidR="005538F3">
              <w:rPr>
                <w:noProof/>
                <w:webHidden/>
              </w:rPr>
              <w:fldChar w:fldCharType="end"/>
            </w:r>
          </w:hyperlink>
        </w:p>
        <w:p w:rsidR="005538F3" w:rsidRDefault="00B8711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966489" w:history="1">
            <w:r w:rsidR="005538F3" w:rsidRPr="00A3263F">
              <w:rPr>
                <w:rStyle w:val="Hyperlink"/>
                <w:noProof/>
              </w:rPr>
              <w:t>8.1</w:t>
            </w:r>
            <w:r w:rsidR="005538F3">
              <w:rPr>
                <w:noProof/>
                <w:lang w:val="nl-BE" w:eastAsia="nl-BE"/>
              </w:rPr>
              <w:tab/>
            </w:r>
            <w:r w:rsidR="005538F3" w:rsidRPr="00A3263F">
              <w:rPr>
                <w:rStyle w:val="Hyperlink"/>
                <w:noProof/>
              </w:rPr>
              <w:t>Ownership</w:t>
            </w:r>
            <w:r w:rsidR="005538F3">
              <w:rPr>
                <w:noProof/>
                <w:webHidden/>
              </w:rPr>
              <w:tab/>
            </w:r>
            <w:r w:rsidR="005538F3">
              <w:rPr>
                <w:noProof/>
                <w:webHidden/>
              </w:rPr>
              <w:fldChar w:fldCharType="begin"/>
            </w:r>
            <w:r w:rsidR="005538F3">
              <w:rPr>
                <w:noProof/>
                <w:webHidden/>
              </w:rPr>
              <w:instrText xml:space="preserve"> PAGEREF _Toc503966489 \h </w:instrText>
            </w:r>
            <w:r w:rsidR="005538F3">
              <w:rPr>
                <w:noProof/>
                <w:webHidden/>
              </w:rPr>
            </w:r>
            <w:r w:rsidR="005538F3">
              <w:rPr>
                <w:noProof/>
                <w:webHidden/>
              </w:rPr>
              <w:fldChar w:fldCharType="separate"/>
            </w:r>
            <w:r w:rsidR="009E6CF2">
              <w:rPr>
                <w:noProof/>
                <w:webHidden/>
              </w:rPr>
              <w:t>6</w:t>
            </w:r>
            <w:r w:rsidR="005538F3">
              <w:rPr>
                <w:noProof/>
                <w:webHidden/>
              </w:rPr>
              <w:fldChar w:fldCharType="end"/>
            </w:r>
          </w:hyperlink>
        </w:p>
        <w:p w:rsidR="005538F3" w:rsidRDefault="00B8711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966490" w:history="1">
            <w:r w:rsidR="005538F3" w:rsidRPr="00A3263F">
              <w:rPr>
                <w:rStyle w:val="Hyperlink"/>
                <w:noProof/>
              </w:rPr>
              <w:t>8.2</w:t>
            </w:r>
            <w:r w:rsidR="005538F3">
              <w:rPr>
                <w:noProof/>
                <w:lang w:val="nl-BE" w:eastAsia="nl-BE"/>
              </w:rPr>
              <w:tab/>
            </w:r>
            <w:r w:rsidR="005538F3" w:rsidRPr="00A3263F">
              <w:rPr>
                <w:rStyle w:val="Hyperlink"/>
                <w:noProof/>
              </w:rPr>
              <w:t>Intercom_Root</w:t>
            </w:r>
            <w:r w:rsidR="005538F3">
              <w:rPr>
                <w:noProof/>
                <w:webHidden/>
              </w:rPr>
              <w:tab/>
            </w:r>
            <w:r w:rsidR="005538F3">
              <w:rPr>
                <w:noProof/>
                <w:webHidden/>
              </w:rPr>
              <w:fldChar w:fldCharType="begin"/>
            </w:r>
            <w:r w:rsidR="005538F3">
              <w:rPr>
                <w:noProof/>
                <w:webHidden/>
              </w:rPr>
              <w:instrText xml:space="preserve"> PAGEREF _Toc503966490 \h </w:instrText>
            </w:r>
            <w:r w:rsidR="005538F3">
              <w:rPr>
                <w:noProof/>
                <w:webHidden/>
              </w:rPr>
            </w:r>
            <w:r w:rsidR="005538F3">
              <w:rPr>
                <w:noProof/>
                <w:webHidden/>
              </w:rPr>
              <w:fldChar w:fldCharType="separate"/>
            </w:r>
            <w:r w:rsidR="009E6CF2">
              <w:rPr>
                <w:noProof/>
                <w:webHidden/>
              </w:rPr>
              <w:t>7</w:t>
            </w:r>
            <w:r w:rsidR="005538F3">
              <w:rPr>
                <w:noProof/>
                <w:webHidden/>
              </w:rPr>
              <w:fldChar w:fldCharType="end"/>
            </w:r>
          </w:hyperlink>
        </w:p>
        <w:p w:rsidR="005538F3" w:rsidRDefault="00B8711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966491" w:history="1">
            <w:r w:rsidR="005538F3" w:rsidRPr="00A3263F">
              <w:rPr>
                <w:rStyle w:val="Hyperlink"/>
                <w:noProof/>
              </w:rPr>
              <w:t>8.3</w:t>
            </w:r>
            <w:r w:rsidR="005538F3">
              <w:rPr>
                <w:noProof/>
                <w:lang w:val="nl-BE" w:eastAsia="nl-BE"/>
              </w:rPr>
              <w:tab/>
            </w:r>
            <w:r w:rsidR="005538F3" w:rsidRPr="00A3263F">
              <w:rPr>
                <w:rStyle w:val="Hyperlink"/>
                <w:noProof/>
              </w:rPr>
              <w:t>Intercom_Incoming</w:t>
            </w:r>
            <w:r w:rsidR="005538F3">
              <w:rPr>
                <w:noProof/>
                <w:webHidden/>
              </w:rPr>
              <w:tab/>
            </w:r>
            <w:r w:rsidR="005538F3">
              <w:rPr>
                <w:noProof/>
                <w:webHidden/>
              </w:rPr>
              <w:fldChar w:fldCharType="begin"/>
            </w:r>
            <w:r w:rsidR="005538F3">
              <w:rPr>
                <w:noProof/>
                <w:webHidden/>
              </w:rPr>
              <w:instrText xml:space="preserve"> PAGEREF _Toc503966491 \h </w:instrText>
            </w:r>
            <w:r w:rsidR="005538F3">
              <w:rPr>
                <w:noProof/>
                <w:webHidden/>
              </w:rPr>
            </w:r>
            <w:r w:rsidR="005538F3">
              <w:rPr>
                <w:noProof/>
                <w:webHidden/>
              </w:rPr>
              <w:fldChar w:fldCharType="separate"/>
            </w:r>
            <w:r w:rsidR="009E6CF2">
              <w:rPr>
                <w:noProof/>
                <w:webHidden/>
              </w:rPr>
              <w:t>8</w:t>
            </w:r>
            <w:r w:rsidR="005538F3">
              <w:rPr>
                <w:noProof/>
                <w:webHidden/>
              </w:rPr>
              <w:fldChar w:fldCharType="end"/>
            </w:r>
          </w:hyperlink>
        </w:p>
        <w:p w:rsidR="005538F3" w:rsidRDefault="00B8711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966492" w:history="1">
            <w:r w:rsidR="005538F3" w:rsidRPr="00A3263F">
              <w:rPr>
                <w:rStyle w:val="Hyperlink"/>
                <w:noProof/>
              </w:rPr>
              <w:t>8.4</w:t>
            </w:r>
            <w:r w:rsidR="005538F3">
              <w:rPr>
                <w:noProof/>
                <w:lang w:val="nl-BE" w:eastAsia="nl-BE"/>
              </w:rPr>
              <w:tab/>
            </w:r>
            <w:r w:rsidR="005538F3" w:rsidRPr="00A3263F">
              <w:rPr>
                <w:rStyle w:val="Hyperlink"/>
                <w:noProof/>
              </w:rPr>
              <w:t>Intercom Outgoing</w:t>
            </w:r>
            <w:r w:rsidR="005538F3">
              <w:rPr>
                <w:noProof/>
                <w:webHidden/>
              </w:rPr>
              <w:tab/>
            </w:r>
            <w:r w:rsidR="005538F3">
              <w:rPr>
                <w:noProof/>
                <w:webHidden/>
              </w:rPr>
              <w:fldChar w:fldCharType="begin"/>
            </w:r>
            <w:r w:rsidR="005538F3">
              <w:rPr>
                <w:noProof/>
                <w:webHidden/>
              </w:rPr>
              <w:instrText xml:space="preserve"> PAGEREF _Toc503966492 \h </w:instrText>
            </w:r>
            <w:r w:rsidR="005538F3">
              <w:rPr>
                <w:noProof/>
                <w:webHidden/>
              </w:rPr>
            </w:r>
            <w:r w:rsidR="005538F3">
              <w:rPr>
                <w:noProof/>
                <w:webHidden/>
              </w:rPr>
              <w:fldChar w:fldCharType="separate"/>
            </w:r>
            <w:r w:rsidR="009E6CF2">
              <w:rPr>
                <w:noProof/>
                <w:webHidden/>
              </w:rPr>
              <w:t>9</w:t>
            </w:r>
            <w:r w:rsidR="005538F3">
              <w:rPr>
                <w:noProof/>
                <w:webHidden/>
              </w:rPr>
              <w:fldChar w:fldCharType="end"/>
            </w:r>
          </w:hyperlink>
        </w:p>
        <w:p w:rsidR="005538F3" w:rsidRDefault="00B8711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966493" w:history="1">
            <w:r w:rsidR="005538F3" w:rsidRPr="00A3263F">
              <w:rPr>
                <w:rStyle w:val="Hyperlink"/>
                <w:noProof/>
              </w:rPr>
              <w:t>8.5</w:t>
            </w:r>
            <w:r w:rsidR="005538F3">
              <w:rPr>
                <w:noProof/>
                <w:lang w:val="nl-BE" w:eastAsia="nl-BE"/>
              </w:rPr>
              <w:tab/>
            </w:r>
            <w:r w:rsidR="005538F3" w:rsidRPr="00A3263F">
              <w:rPr>
                <w:rStyle w:val="Hyperlink"/>
                <w:noProof/>
              </w:rPr>
              <w:t>Intercom_Controller</w:t>
            </w:r>
            <w:r w:rsidR="005538F3">
              <w:rPr>
                <w:noProof/>
                <w:webHidden/>
              </w:rPr>
              <w:tab/>
            </w:r>
            <w:r w:rsidR="005538F3">
              <w:rPr>
                <w:noProof/>
                <w:webHidden/>
              </w:rPr>
              <w:fldChar w:fldCharType="begin"/>
            </w:r>
            <w:r w:rsidR="005538F3">
              <w:rPr>
                <w:noProof/>
                <w:webHidden/>
              </w:rPr>
              <w:instrText xml:space="preserve"> PAGEREF _Toc503966493 \h </w:instrText>
            </w:r>
            <w:r w:rsidR="005538F3">
              <w:rPr>
                <w:noProof/>
                <w:webHidden/>
              </w:rPr>
            </w:r>
            <w:r w:rsidR="005538F3">
              <w:rPr>
                <w:noProof/>
                <w:webHidden/>
              </w:rPr>
              <w:fldChar w:fldCharType="separate"/>
            </w:r>
            <w:r w:rsidR="009E6CF2">
              <w:rPr>
                <w:noProof/>
                <w:webHidden/>
              </w:rPr>
              <w:t>10</w:t>
            </w:r>
            <w:r w:rsidR="005538F3">
              <w:rPr>
                <w:noProof/>
                <w:webHidden/>
              </w:rPr>
              <w:fldChar w:fldCharType="end"/>
            </w:r>
          </w:hyperlink>
        </w:p>
        <w:p w:rsidR="005538F3" w:rsidRDefault="00B8711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966494" w:history="1">
            <w:r w:rsidR="005538F3" w:rsidRPr="00A3263F">
              <w:rPr>
                <w:rStyle w:val="Hyperlink"/>
                <w:noProof/>
              </w:rPr>
              <w:t>8.6</w:t>
            </w:r>
            <w:r w:rsidR="005538F3">
              <w:rPr>
                <w:noProof/>
                <w:lang w:val="nl-BE" w:eastAsia="nl-BE"/>
              </w:rPr>
              <w:tab/>
            </w:r>
            <w:r w:rsidR="005538F3" w:rsidRPr="00A3263F">
              <w:rPr>
                <w:rStyle w:val="Hyperlink"/>
                <w:noProof/>
              </w:rPr>
              <w:t>Intercom_Buddy</w:t>
            </w:r>
            <w:r w:rsidR="005538F3">
              <w:rPr>
                <w:noProof/>
                <w:webHidden/>
              </w:rPr>
              <w:tab/>
            </w:r>
            <w:r w:rsidR="005538F3">
              <w:rPr>
                <w:noProof/>
                <w:webHidden/>
              </w:rPr>
              <w:fldChar w:fldCharType="begin"/>
            </w:r>
            <w:r w:rsidR="005538F3">
              <w:rPr>
                <w:noProof/>
                <w:webHidden/>
              </w:rPr>
              <w:instrText xml:space="preserve"> PAGEREF _Toc503966494 \h </w:instrText>
            </w:r>
            <w:r w:rsidR="005538F3">
              <w:rPr>
                <w:noProof/>
                <w:webHidden/>
              </w:rPr>
            </w:r>
            <w:r w:rsidR="005538F3">
              <w:rPr>
                <w:noProof/>
                <w:webHidden/>
              </w:rPr>
              <w:fldChar w:fldCharType="separate"/>
            </w:r>
            <w:r w:rsidR="009E6CF2">
              <w:rPr>
                <w:noProof/>
                <w:webHidden/>
              </w:rPr>
              <w:t>11</w:t>
            </w:r>
            <w:r w:rsidR="005538F3">
              <w:rPr>
                <w:noProof/>
                <w:webHidden/>
              </w:rPr>
              <w:fldChar w:fldCharType="end"/>
            </w:r>
          </w:hyperlink>
        </w:p>
        <w:p w:rsidR="005538F3" w:rsidRDefault="00B8711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966495" w:history="1">
            <w:r w:rsidR="005538F3" w:rsidRPr="00A3263F">
              <w:rPr>
                <w:rStyle w:val="Hyperlink"/>
                <w:noProof/>
              </w:rPr>
              <w:t>8.7</w:t>
            </w:r>
            <w:r w:rsidR="005538F3">
              <w:rPr>
                <w:noProof/>
                <w:lang w:val="nl-BE" w:eastAsia="nl-BE"/>
              </w:rPr>
              <w:tab/>
            </w:r>
            <w:r w:rsidR="005538F3" w:rsidRPr="00A3263F">
              <w:rPr>
                <w:rStyle w:val="Hyperlink"/>
                <w:noProof/>
              </w:rPr>
              <w:t>Volume Control</w:t>
            </w:r>
            <w:r w:rsidR="005538F3">
              <w:rPr>
                <w:noProof/>
                <w:webHidden/>
              </w:rPr>
              <w:tab/>
            </w:r>
            <w:r w:rsidR="005538F3">
              <w:rPr>
                <w:noProof/>
                <w:webHidden/>
              </w:rPr>
              <w:fldChar w:fldCharType="begin"/>
            </w:r>
            <w:r w:rsidR="005538F3">
              <w:rPr>
                <w:noProof/>
                <w:webHidden/>
              </w:rPr>
              <w:instrText xml:space="preserve"> PAGEREF _Toc503966495 \h </w:instrText>
            </w:r>
            <w:r w:rsidR="005538F3">
              <w:rPr>
                <w:noProof/>
                <w:webHidden/>
              </w:rPr>
            </w:r>
            <w:r w:rsidR="005538F3">
              <w:rPr>
                <w:noProof/>
                <w:webHidden/>
              </w:rPr>
              <w:fldChar w:fldCharType="separate"/>
            </w:r>
            <w:r w:rsidR="009E6CF2">
              <w:rPr>
                <w:noProof/>
                <w:webHidden/>
              </w:rPr>
              <w:t>13</w:t>
            </w:r>
            <w:r w:rsidR="005538F3">
              <w:rPr>
                <w:noProof/>
                <w:webHidden/>
              </w:rPr>
              <w:fldChar w:fldCharType="end"/>
            </w:r>
          </w:hyperlink>
        </w:p>
        <w:p w:rsidR="005538F3" w:rsidRDefault="00B8711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966496" w:history="1">
            <w:r w:rsidR="005538F3" w:rsidRPr="00A3263F">
              <w:rPr>
                <w:rStyle w:val="Hyperlink"/>
                <w:noProof/>
              </w:rPr>
              <w:t>8.8</w:t>
            </w:r>
            <w:r w:rsidR="005538F3">
              <w:rPr>
                <w:noProof/>
                <w:lang w:val="nl-BE" w:eastAsia="nl-BE"/>
              </w:rPr>
              <w:tab/>
            </w:r>
            <w:r w:rsidR="005538F3" w:rsidRPr="00A3263F">
              <w:rPr>
                <w:rStyle w:val="Hyperlink"/>
                <w:noProof/>
              </w:rPr>
              <w:t>Level Checkers</w:t>
            </w:r>
            <w:r w:rsidR="005538F3">
              <w:rPr>
                <w:noProof/>
                <w:webHidden/>
              </w:rPr>
              <w:tab/>
            </w:r>
            <w:r w:rsidR="005538F3">
              <w:rPr>
                <w:noProof/>
                <w:webHidden/>
              </w:rPr>
              <w:fldChar w:fldCharType="begin"/>
            </w:r>
            <w:r w:rsidR="005538F3">
              <w:rPr>
                <w:noProof/>
                <w:webHidden/>
              </w:rPr>
              <w:instrText xml:space="preserve"> PAGEREF _Toc503966496 \h </w:instrText>
            </w:r>
            <w:r w:rsidR="005538F3">
              <w:rPr>
                <w:noProof/>
                <w:webHidden/>
              </w:rPr>
            </w:r>
            <w:r w:rsidR="005538F3">
              <w:rPr>
                <w:noProof/>
                <w:webHidden/>
              </w:rPr>
              <w:fldChar w:fldCharType="separate"/>
            </w:r>
            <w:r w:rsidR="009E6CF2">
              <w:rPr>
                <w:noProof/>
                <w:webHidden/>
              </w:rPr>
              <w:t>13</w:t>
            </w:r>
            <w:r w:rsidR="005538F3">
              <w:rPr>
                <w:noProof/>
                <w:webHidden/>
              </w:rPr>
              <w:fldChar w:fldCharType="end"/>
            </w:r>
          </w:hyperlink>
        </w:p>
        <w:p w:rsidR="005538F3" w:rsidRDefault="00B8711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966497" w:history="1">
            <w:r w:rsidR="005538F3" w:rsidRPr="00A3263F">
              <w:rPr>
                <w:rStyle w:val="Hyperlink"/>
                <w:noProof/>
              </w:rPr>
              <w:t>8.9</w:t>
            </w:r>
            <w:r w:rsidR="005538F3">
              <w:rPr>
                <w:noProof/>
                <w:lang w:val="nl-BE" w:eastAsia="nl-BE"/>
              </w:rPr>
              <w:tab/>
            </w:r>
            <w:r w:rsidR="005538F3" w:rsidRPr="00A3263F">
              <w:rPr>
                <w:rStyle w:val="Hyperlink"/>
                <w:noProof/>
              </w:rPr>
              <w:t>Codec</w:t>
            </w:r>
            <w:r w:rsidR="005538F3">
              <w:rPr>
                <w:noProof/>
                <w:webHidden/>
              </w:rPr>
              <w:tab/>
            </w:r>
            <w:r w:rsidR="005538F3">
              <w:rPr>
                <w:noProof/>
                <w:webHidden/>
              </w:rPr>
              <w:fldChar w:fldCharType="begin"/>
            </w:r>
            <w:r w:rsidR="005538F3">
              <w:rPr>
                <w:noProof/>
                <w:webHidden/>
              </w:rPr>
              <w:instrText xml:space="preserve"> PAGEREF _Toc503966497 \h </w:instrText>
            </w:r>
            <w:r w:rsidR="005538F3">
              <w:rPr>
                <w:noProof/>
                <w:webHidden/>
              </w:rPr>
            </w:r>
            <w:r w:rsidR="005538F3">
              <w:rPr>
                <w:noProof/>
                <w:webHidden/>
              </w:rPr>
              <w:fldChar w:fldCharType="separate"/>
            </w:r>
            <w:r w:rsidR="009E6CF2">
              <w:rPr>
                <w:noProof/>
                <w:webHidden/>
              </w:rPr>
              <w:t>15</w:t>
            </w:r>
            <w:r w:rsidR="005538F3">
              <w:rPr>
                <w:noProof/>
                <w:webHidden/>
              </w:rPr>
              <w:fldChar w:fldCharType="end"/>
            </w:r>
          </w:hyperlink>
        </w:p>
        <w:p w:rsidR="005538F3" w:rsidRDefault="00B8711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966498" w:history="1">
            <w:r w:rsidR="005538F3" w:rsidRPr="00A3263F">
              <w:rPr>
                <w:rStyle w:val="Hyperlink"/>
                <w:noProof/>
              </w:rPr>
              <w:t>8.10</w:t>
            </w:r>
            <w:r w:rsidR="005538F3">
              <w:rPr>
                <w:noProof/>
                <w:lang w:val="nl-BE" w:eastAsia="nl-BE"/>
              </w:rPr>
              <w:tab/>
            </w:r>
            <w:r w:rsidR="005538F3" w:rsidRPr="00A3263F">
              <w:rPr>
                <w:rStyle w:val="Hyperlink"/>
                <w:noProof/>
              </w:rPr>
              <w:t>Intercom Message Handler</w:t>
            </w:r>
            <w:r w:rsidR="005538F3">
              <w:rPr>
                <w:noProof/>
                <w:webHidden/>
              </w:rPr>
              <w:tab/>
            </w:r>
            <w:r w:rsidR="005538F3">
              <w:rPr>
                <w:noProof/>
                <w:webHidden/>
              </w:rPr>
              <w:fldChar w:fldCharType="begin"/>
            </w:r>
            <w:r w:rsidR="005538F3">
              <w:rPr>
                <w:noProof/>
                <w:webHidden/>
              </w:rPr>
              <w:instrText xml:space="preserve"> PAGEREF _Toc503966498 \h </w:instrText>
            </w:r>
            <w:r w:rsidR="005538F3">
              <w:rPr>
                <w:noProof/>
                <w:webHidden/>
              </w:rPr>
            </w:r>
            <w:r w:rsidR="005538F3">
              <w:rPr>
                <w:noProof/>
                <w:webHidden/>
              </w:rPr>
              <w:fldChar w:fldCharType="separate"/>
            </w:r>
            <w:r w:rsidR="009E6CF2">
              <w:rPr>
                <w:noProof/>
                <w:webHidden/>
              </w:rPr>
              <w:t>16</w:t>
            </w:r>
            <w:r w:rsidR="005538F3">
              <w:rPr>
                <w:noProof/>
                <w:webHidden/>
              </w:rPr>
              <w:fldChar w:fldCharType="end"/>
            </w:r>
          </w:hyperlink>
        </w:p>
        <w:p w:rsidR="005538F3" w:rsidRDefault="00B8711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966499" w:history="1">
            <w:r w:rsidR="005538F3" w:rsidRPr="00A3263F">
              <w:rPr>
                <w:rStyle w:val="Hyperlink"/>
                <w:noProof/>
              </w:rPr>
              <w:t>8.11</w:t>
            </w:r>
            <w:r w:rsidR="005538F3">
              <w:rPr>
                <w:noProof/>
                <w:lang w:val="nl-BE" w:eastAsia="nl-BE"/>
              </w:rPr>
              <w:tab/>
            </w:r>
            <w:r w:rsidR="005538F3" w:rsidRPr="00A3263F">
              <w:rPr>
                <w:rStyle w:val="Hyperlink"/>
                <w:noProof/>
              </w:rPr>
              <w:t>Messages</w:t>
            </w:r>
            <w:r w:rsidR="005538F3">
              <w:rPr>
                <w:noProof/>
                <w:webHidden/>
              </w:rPr>
              <w:tab/>
            </w:r>
            <w:r w:rsidR="005538F3">
              <w:rPr>
                <w:noProof/>
                <w:webHidden/>
              </w:rPr>
              <w:fldChar w:fldCharType="begin"/>
            </w:r>
            <w:r w:rsidR="005538F3">
              <w:rPr>
                <w:noProof/>
                <w:webHidden/>
              </w:rPr>
              <w:instrText xml:space="preserve"> PAGEREF _Toc503966499 \h </w:instrText>
            </w:r>
            <w:r w:rsidR="005538F3">
              <w:rPr>
                <w:noProof/>
                <w:webHidden/>
              </w:rPr>
            </w:r>
            <w:r w:rsidR="005538F3">
              <w:rPr>
                <w:noProof/>
                <w:webHidden/>
              </w:rPr>
              <w:fldChar w:fldCharType="separate"/>
            </w:r>
            <w:r w:rsidR="009E6CF2">
              <w:rPr>
                <w:noProof/>
                <w:webHidden/>
              </w:rPr>
              <w:t>17</w:t>
            </w:r>
            <w:r w:rsidR="005538F3">
              <w:rPr>
                <w:noProof/>
                <w:webHidden/>
              </w:rPr>
              <w:fldChar w:fldCharType="end"/>
            </w:r>
          </w:hyperlink>
        </w:p>
        <w:p w:rsidR="005538F3" w:rsidRDefault="00B8711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966500" w:history="1">
            <w:r w:rsidR="005538F3" w:rsidRPr="00A3263F">
              <w:rPr>
                <w:rStyle w:val="Hyperlink"/>
                <w:noProof/>
              </w:rPr>
              <w:t>8.12</w:t>
            </w:r>
            <w:r w:rsidR="005538F3">
              <w:rPr>
                <w:noProof/>
                <w:lang w:val="nl-BE" w:eastAsia="nl-BE"/>
              </w:rPr>
              <w:tab/>
            </w:r>
            <w:r w:rsidR="005538F3" w:rsidRPr="00A3263F">
              <w:rPr>
                <w:rStyle w:val="Hyperlink"/>
                <w:noProof/>
              </w:rPr>
              <w:t>Intercom_CloudAPI</w:t>
            </w:r>
            <w:r w:rsidR="005538F3">
              <w:rPr>
                <w:noProof/>
                <w:webHidden/>
              </w:rPr>
              <w:tab/>
            </w:r>
            <w:r w:rsidR="005538F3">
              <w:rPr>
                <w:noProof/>
                <w:webHidden/>
              </w:rPr>
              <w:fldChar w:fldCharType="begin"/>
            </w:r>
            <w:r w:rsidR="005538F3">
              <w:rPr>
                <w:noProof/>
                <w:webHidden/>
              </w:rPr>
              <w:instrText xml:space="preserve"> PAGEREF _Toc503966500 \h </w:instrText>
            </w:r>
            <w:r w:rsidR="005538F3">
              <w:rPr>
                <w:noProof/>
                <w:webHidden/>
              </w:rPr>
            </w:r>
            <w:r w:rsidR="005538F3">
              <w:rPr>
                <w:noProof/>
                <w:webHidden/>
              </w:rPr>
              <w:fldChar w:fldCharType="separate"/>
            </w:r>
            <w:r w:rsidR="009E6CF2">
              <w:rPr>
                <w:noProof/>
                <w:webHidden/>
              </w:rPr>
              <w:t>19</w:t>
            </w:r>
            <w:r w:rsidR="005538F3">
              <w:rPr>
                <w:noProof/>
                <w:webHidden/>
              </w:rPr>
              <w:fldChar w:fldCharType="end"/>
            </w:r>
          </w:hyperlink>
        </w:p>
        <w:p w:rsidR="005538F3" w:rsidRDefault="00B8711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966501" w:history="1">
            <w:r w:rsidR="005538F3" w:rsidRPr="00A3263F">
              <w:rPr>
                <w:rStyle w:val="Hyperlink"/>
                <w:noProof/>
              </w:rPr>
              <w:t>8.13</w:t>
            </w:r>
            <w:r w:rsidR="005538F3">
              <w:rPr>
                <w:noProof/>
                <w:lang w:val="nl-BE" w:eastAsia="nl-BE"/>
              </w:rPr>
              <w:tab/>
            </w:r>
            <w:r w:rsidR="005538F3" w:rsidRPr="00A3263F">
              <w:rPr>
                <w:rStyle w:val="Hyperlink"/>
                <w:noProof/>
              </w:rPr>
              <w:t>Intercom_ButtonsAndLeds</w:t>
            </w:r>
            <w:r w:rsidR="005538F3">
              <w:rPr>
                <w:noProof/>
                <w:webHidden/>
              </w:rPr>
              <w:tab/>
            </w:r>
            <w:r w:rsidR="005538F3">
              <w:rPr>
                <w:noProof/>
                <w:webHidden/>
              </w:rPr>
              <w:fldChar w:fldCharType="begin"/>
            </w:r>
            <w:r w:rsidR="005538F3">
              <w:rPr>
                <w:noProof/>
                <w:webHidden/>
              </w:rPr>
              <w:instrText xml:space="preserve"> PAGEREF _Toc503966501 \h </w:instrText>
            </w:r>
            <w:r w:rsidR="005538F3">
              <w:rPr>
                <w:noProof/>
                <w:webHidden/>
              </w:rPr>
            </w:r>
            <w:r w:rsidR="005538F3">
              <w:rPr>
                <w:noProof/>
                <w:webHidden/>
              </w:rPr>
              <w:fldChar w:fldCharType="separate"/>
            </w:r>
            <w:r w:rsidR="009E6CF2">
              <w:rPr>
                <w:noProof/>
                <w:webHidden/>
              </w:rPr>
              <w:t>20</w:t>
            </w:r>
            <w:r w:rsidR="005538F3">
              <w:rPr>
                <w:noProof/>
                <w:webHidden/>
              </w:rPr>
              <w:fldChar w:fldCharType="end"/>
            </w:r>
          </w:hyperlink>
        </w:p>
        <w:p w:rsidR="005538F3" w:rsidRDefault="00B8711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966502" w:history="1">
            <w:r w:rsidR="005538F3" w:rsidRPr="00A3263F">
              <w:rPr>
                <w:rStyle w:val="Hyperlink"/>
                <w:noProof/>
              </w:rPr>
              <w:t>8.14</w:t>
            </w:r>
            <w:r w:rsidR="005538F3">
              <w:rPr>
                <w:noProof/>
                <w:lang w:val="nl-BE" w:eastAsia="nl-BE"/>
              </w:rPr>
              <w:tab/>
            </w:r>
            <w:r w:rsidR="005538F3" w:rsidRPr="00A3263F">
              <w:rPr>
                <w:rStyle w:val="Hyperlink"/>
                <w:noProof/>
              </w:rPr>
              <w:t>Trace &amp; Debug</w:t>
            </w:r>
            <w:r w:rsidR="005538F3">
              <w:rPr>
                <w:noProof/>
                <w:webHidden/>
              </w:rPr>
              <w:tab/>
            </w:r>
            <w:r w:rsidR="005538F3">
              <w:rPr>
                <w:noProof/>
                <w:webHidden/>
              </w:rPr>
              <w:fldChar w:fldCharType="begin"/>
            </w:r>
            <w:r w:rsidR="005538F3">
              <w:rPr>
                <w:noProof/>
                <w:webHidden/>
              </w:rPr>
              <w:instrText xml:space="preserve"> PAGEREF _Toc503966502 \h </w:instrText>
            </w:r>
            <w:r w:rsidR="005538F3">
              <w:rPr>
                <w:noProof/>
                <w:webHidden/>
              </w:rPr>
            </w:r>
            <w:r w:rsidR="005538F3">
              <w:rPr>
                <w:noProof/>
                <w:webHidden/>
              </w:rPr>
              <w:fldChar w:fldCharType="separate"/>
            </w:r>
            <w:r w:rsidR="009E6CF2">
              <w:rPr>
                <w:noProof/>
                <w:webHidden/>
              </w:rPr>
              <w:t>20</w:t>
            </w:r>
            <w:r w:rsidR="005538F3">
              <w:rPr>
                <w:noProof/>
                <w:webHidden/>
              </w:rPr>
              <w:fldChar w:fldCharType="end"/>
            </w:r>
          </w:hyperlink>
        </w:p>
        <w:p w:rsidR="005538F3" w:rsidRDefault="00B87113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3966503" w:history="1">
            <w:r w:rsidR="005538F3" w:rsidRPr="00A3263F">
              <w:rPr>
                <w:rStyle w:val="Hyperlink"/>
                <w:noProof/>
              </w:rPr>
              <w:t>9</w:t>
            </w:r>
            <w:r w:rsidR="005538F3">
              <w:rPr>
                <w:noProof/>
                <w:lang w:val="nl-BE" w:eastAsia="nl-BE"/>
              </w:rPr>
              <w:tab/>
            </w:r>
            <w:r w:rsidR="005538F3" w:rsidRPr="00A3263F">
              <w:rPr>
                <w:rStyle w:val="Hyperlink"/>
                <w:noProof/>
              </w:rPr>
              <w:t>Registry Keys</w:t>
            </w:r>
            <w:r w:rsidR="005538F3">
              <w:rPr>
                <w:noProof/>
                <w:webHidden/>
              </w:rPr>
              <w:tab/>
            </w:r>
            <w:r w:rsidR="005538F3">
              <w:rPr>
                <w:noProof/>
                <w:webHidden/>
              </w:rPr>
              <w:fldChar w:fldCharType="begin"/>
            </w:r>
            <w:r w:rsidR="005538F3">
              <w:rPr>
                <w:noProof/>
                <w:webHidden/>
              </w:rPr>
              <w:instrText xml:space="preserve"> PAGEREF _Toc503966503 \h </w:instrText>
            </w:r>
            <w:r w:rsidR="005538F3">
              <w:rPr>
                <w:noProof/>
                <w:webHidden/>
              </w:rPr>
            </w:r>
            <w:r w:rsidR="005538F3">
              <w:rPr>
                <w:noProof/>
                <w:webHidden/>
              </w:rPr>
              <w:fldChar w:fldCharType="separate"/>
            </w:r>
            <w:r w:rsidR="009E6CF2">
              <w:rPr>
                <w:noProof/>
                <w:webHidden/>
              </w:rPr>
              <w:t>20</w:t>
            </w:r>
            <w:r w:rsidR="005538F3">
              <w:rPr>
                <w:noProof/>
                <w:webHidden/>
              </w:rPr>
              <w:fldChar w:fldCharType="end"/>
            </w:r>
          </w:hyperlink>
        </w:p>
        <w:p w:rsidR="005538F3" w:rsidRDefault="00B87113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nl-BE" w:eastAsia="nl-BE"/>
            </w:rPr>
          </w:pPr>
          <w:hyperlink w:anchor="_Toc503966504" w:history="1">
            <w:r w:rsidR="005538F3" w:rsidRPr="00A3263F">
              <w:rPr>
                <w:rStyle w:val="Hyperlink"/>
                <w:noProof/>
              </w:rPr>
              <w:t>10</w:t>
            </w:r>
            <w:r w:rsidR="005538F3">
              <w:rPr>
                <w:noProof/>
                <w:lang w:val="nl-BE" w:eastAsia="nl-BE"/>
              </w:rPr>
              <w:tab/>
            </w:r>
            <w:r w:rsidR="005538F3" w:rsidRPr="00A3263F">
              <w:rPr>
                <w:rStyle w:val="Hyperlink"/>
                <w:noProof/>
              </w:rPr>
              <w:t>Server Side</w:t>
            </w:r>
            <w:r w:rsidR="005538F3">
              <w:rPr>
                <w:noProof/>
                <w:webHidden/>
              </w:rPr>
              <w:tab/>
            </w:r>
            <w:r w:rsidR="005538F3">
              <w:rPr>
                <w:noProof/>
                <w:webHidden/>
              </w:rPr>
              <w:fldChar w:fldCharType="begin"/>
            </w:r>
            <w:r w:rsidR="005538F3">
              <w:rPr>
                <w:noProof/>
                <w:webHidden/>
              </w:rPr>
              <w:instrText xml:space="preserve"> PAGEREF _Toc503966504 \h </w:instrText>
            </w:r>
            <w:r w:rsidR="005538F3">
              <w:rPr>
                <w:noProof/>
                <w:webHidden/>
              </w:rPr>
            </w:r>
            <w:r w:rsidR="005538F3">
              <w:rPr>
                <w:noProof/>
                <w:webHidden/>
              </w:rPr>
              <w:fldChar w:fldCharType="separate"/>
            </w:r>
            <w:r w:rsidR="009E6CF2">
              <w:rPr>
                <w:noProof/>
                <w:webHidden/>
              </w:rPr>
              <w:t>21</w:t>
            </w:r>
            <w:r w:rsidR="005538F3">
              <w:rPr>
                <w:noProof/>
                <w:webHidden/>
              </w:rPr>
              <w:fldChar w:fldCharType="end"/>
            </w:r>
          </w:hyperlink>
        </w:p>
        <w:p w:rsidR="005538F3" w:rsidRDefault="00B87113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nl-BE" w:eastAsia="nl-BE"/>
            </w:rPr>
          </w:pPr>
          <w:hyperlink w:anchor="_Toc503966505" w:history="1">
            <w:r w:rsidR="005538F3" w:rsidRPr="00A3263F">
              <w:rPr>
                <w:rStyle w:val="Hyperlink"/>
                <w:noProof/>
              </w:rPr>
              <w:t>11</w:t>
            </w:r>
            <w:r w:rsidR="005538F3">
              <w:rPr>
                <w:noProof/>
                <w:lang w:val="nl-BE" w:eastAsia="nl-BE"/>
              </w:rPr>
              <w:tab/>
            </w:r>
            <w:r w:rsidR="005538F3" w:rsidRPr="00A3263F">
              <w:rPr>
                <w:rStyle w:val="Hyperlink"/>
                <w:noProof/>
              </w:rPr>
              <w:t>Manuf_config.py</w:t>
            </w:r>
            <w:r w:rsidR="005538F3">
              <w:rPr>
                <w:noProof/>
                <w:webHidden/>
              </w:rPr>
              <w:tab/>
            </w:r>
            <w:r w:rsidR="005538F3">
              <w:rPr>
                <w:noProof/>
                <w:webHidden/>
              </w:rPr>
              <w:fldChar w:fldCharType="begin"/>
            </w:r>
            <w:r w:rsidR="005538F3">
              <w:rPr>
                <w:noProof/>
                <w:webHidden/>
              </w:rPr>
              <w:instrText xml:space="preserve"> PAGEREF _Toc503966505 \h </w:instrText>
            </w:r>
            <w:r w:rsidR="005538F3">
              <w:rPr>
                <w:noProof/>
                <w:webHidden/>
              </w:rPr>
            </w:r>
            <w:r w:rsidR="005538F3">
              <w:rPr>
                <w:noProof/>
                <w:webHidden/>
              </w:rPr>
              <w:fldChar w:fldCharType="separate"/>
            </w:r>
            <w:r w:rsidR="009E6CF2">
              <w:rPr>
                <w:noProof/>
                <w:webHidden/>
              </w:rPr>
              <w:t>22</w:t>
            </w:r>
            <w:r w:rsidR="005538F3">
              <w:rPr>
                <w:noProof/>
                <w:webHidden/>
              </w:rPr>
              <w:fldChar w:fldCharType="end"/>
            </w:r>
          </w:hyperlink>
        </w:p>
        <w:p w:rsidR="00D236A8" w:rsidRDefault="00D236A8">
          <w:r>
            <w:rPr>
              <w:b/>
              <w:bCs/>
              <w:noProof/>
            </w:rPr>
            <w:fldChar w:fldCharType="end"/>
          </w:r>
        </w:p>
      </w:sdtContent>
    </w:sdt>
    <w:p w:rsidR="00D236A8" w:rsidRDefault="00D236A8" w:rsidP="00F95BFF"/>
    <w:p w:rsidR="00F95BFF" w:rsidRPr="00F95BFF" w:rsidRDefault="00F95BFF" w:rsidP="00F95BFF"/>
    <w:p w:rsidR="00255756" w:rsidRDefault="00255756" w:rsidP="00E839C7">
      <w:pPr>
        <w:pStyle w:val="Heading1"/>
      </w:pPr>
      <w:bookmarkStart w:id="2" w:name="_Toc503966483"/>
      <w:r>
        <w:t>Version Control</w:t>
      </w:r>
      <w:bookmarkEnd w:id="2"/>
    </w:p>
    <w:p w:rsidR="001541AD" w:rsidRDefault="001541AD" w:rsidP="001541AD"/>
    <w:p w:rsidR="001541AD" w:rsidRDefault="00B87113" w:rsidP="001541AD">
      <w:hyperlink r:id="rId9" w:history="1">
        <w:r w:rsidR="001541AD" w:rsidRPr="00737968">
          <w:rPr>
            <w:rStyle w:val="Hyperlink"/>
          </w:rPr>
          <w:t>https://github.com/rlysens/particleIntercom/</w:t>
        </w:r>
      </w:hyperlink>
    </w:p>
    <w:p w:rsidR="001541AD" w:rsidRPr="001541AD" w:rsidRDefault="001541AD" w:rsidP="001541AD"/>
    <w:p w:rsidR="00255756" w:rsidRDefault="001541AD" w:rsidP="00E839C7">
      <w:pPr>
        <w:pStyle w:val="Heading1"/>
      </w:pPr>
      <w:bookmarkStart w:id="3" w:name="_Toc503966484"/>
      <w:r>
        <w:t xml:space="preserve">Third Party </w:t>
      </w:r>
      <w:r w:rsidR="00255756">
        <w:t>Components</w:t>
      </w:r>
      <w:bookmarkEnd w:id="3"/>
    </w:p>
    <w:p w:rsidR="001541AD" w:rsidRDefault="001541AD" w:rsidP="001541AD"/>
    <w:p w:rsidR="00A05D3A" w:rsidRDefault="00A05D3A" w:rsidP="001541AD">
      <w:r>
        <w:t xml:space="preserve">Draw.io: </w:t>
      </w:r>
    </w:p>
    <w:p w:rsidR="00A05D3A" w:rsidRDefault="00B87113" w:rsidP="001541AD">
      <w:hyperlink r:id="rId10" w:history="1">
        <w:r w:rsidR="00A05D3A" w:rsidRPr="00A05D3A">
          <w:rPr>
            <w:rStyle w:val="Hyperlink"/>
          </w:rPr>
          <w:t>https://www.draw.io/</w:t>
        </w:r>
      </w:hyperlink>
    </w:p>
    <w:p w:rsidR="00A05D3A" w:rsidRDefault="00A05D3A" w:rsidP="001541AD"/>
    <w:p w:rsidR="0067787C" w:rsidRDefault="0067787C" w:rsidP="001541AD">
      <w:r>
        <w:t>VS1063 codec patch 2.01:</w:t>
      </w:r>
    </w:p>
    <w:p w:rsidR="0067787C" w:rsidRDefault="00B87113" w:rsidP="001541AD">
      <w:hyperlink r:id="rId11" w:history="1">
        <w:r w:rsidR="0067787C" w:rsidRPr="0067787C">
          <w:rPr>
            <w:rStyle w:val="Hyperlink"/>
          </w:rPr>
          <w:t>http://www.vlsi.fi/en/support/software/vs10xxpatches.html</w:t>
        </w:r>
      </w:hyperlink>
    </w:p>
    <w:p w:rsidR="0067787C" w:rsidRDefault="0067787C" w:rsidP="001541AD"/>
    <w:p w:rsidR="00D46B44" w:rsidRDefault="00D46B44" w:rsidP="001541AD">
      <w:r w:rsidRPr="00D46B44">
        <w:t>SparkFun_MAX17043_Particle_Library</w:t>
      </w:r>
      <w:r>
        <w:t xml:space="preserve">: </w:t>
      </w:r>
      <w:hyperlink r:id="rId12" w:history="1">
        <w:r w:rsidRPr="00D46B44">
          <w:rPr>
            <w:rStyle w:val="Hyperlink"/>
          </w:rPr>
          <w:t>https://github.com/sparkfun/SparkFun_MAX17043_Particle_Library.git</w:t>
        </w:r>
      </w:hyperlink>
    </w:p>
    <w:p w:rsidR="00897D1E" w:rsidRDefault="00897D1E" w:rsidP="001541AD">
      <w:pPr>
        <w:contextualSpacing/>
      </w:pPr>
      <w:r w:rsidRPr="00897D1E">
        <w:t>SparkFunSX1509</w:t>
      </w:r>
      <w:r>
        <w:t xml:space="preserve"> Library:</w:t>
      </w:r>
    </w:p>
    <w:p w:rsidR="00897D1E" w:rsidRDefault="00B87113" w:rsidP="001541AD">
      <w:pPr>
        <w:contextualSpacing/>
      </w:pPr>
      <w:hyperlink r:id="rId13" w:history="1">
        <w:r w:rsidR="00897D1E" w:rsidRPr="00897D1E">
          <w:rPr>
            <w:rStyle w:val="Hyperlink"/>
          </w:rPr>
          <w:t>https://github.com/sparkfun/SparkFun_SX1509_Arduino_Library</w:t>
        </w:r>
      </w:hyperlink>
    </w:p>
    <w:p w:rsidR="00897D1E" w:rsidRDefault="00897D1E" w:rsidP="001541AD">
      <w:pPr>
        <w:contextualSpacing/>
      </w:pPr>
    </w:p>
    <w:p w:rsidR="001541AD" w:rsidRDefault="001541AD" w:rsidP="001541AD">
      <w:r>
        <w:t>LCM</w:t>
      </w:r>
      <w:r w:rsidR="00986FB5">
        <w:t xml:space="preserve">: </w:t>
      </w:r>
      <w:hyperlink r:id="rId14" w:history="1">
        <w:r w:rsidR="008B75C0" w:rsidRPr="002716A8">
          <w:rPr>
            <w:rStyle w:val="Hyperlink"/>
          </w:rPr>
          <w:t>https://lcm-proj.github.io/</w:t>
        </w:r>
      </w:hyperlink>
      <w:r w:rsidR="008B75C0">
        <w:t xml:space="preserve"> (in source tree)</w:t>
      </w:r>
    </w:p>
    <w:p w:rsidR="008B75C0" w:rsidRDefault="008B75C0" w:rsidP="001541AD">
      <w:r>
        <w:t>Name-gen (in source tree)</w:t>
      </w:r>
    </w:p>
    <w:p w:rsidR="001541AD" w:rsidRDefault="001541AD" w:rsidP="001541AD">
      <w:r>
        <w:t>XTEA</w:t>
      </w:r>
      <w:r w:rsidR="00986FB5">
        <w:t>: mbedtls-2.5.1</w:t>
      </w:r>
    </w:p>
    <w:p w:rsidR="008B75C0" w:rsidRDefault="00986FB5" w:rsidP="008B75C0">
      <w:pPr>
        <w:rPr>
          <w:rStyle w:val="Hyperlink"/>
        </w:rPr>
      </w:pPr>
      <w:r>
        <w:t xml:space="preserve">XTEA Python: </w:t>
      </w:r>
      <w:hyperlink r:id="rId15" w:history="1">
        <w:r w:rsidRPr="00737968">
          <w:rPr>
            <w:rStyle w:val="Hyperlink"/>
          </w:rPr>
          <w:t>https://pypi.python.org/pypi/xtea/0.4.0</w:t>
        </w:r>
      </w:hyperlink>
      <w:r w:rsidR="008B75C0" w:rsidRPr="008B75C0">
        <w:rPr>
          <w:rStyle w:val="Hyperlink"/>
          <w:u w:val="none"/>
        </w:rPr>
        <w:t xml:space="preserve"> (in source tree)</w:t>
      </w:r>
    </w:p>
    <w:p w:rsidR="00316593" w:rsidRDefault="00316593" w:rsidP="00316593">
      <w:r>
        <w:t>particle.py</w:t>
      </w:r>
      <w:r w:rsidR="008B75C0">
        <w:t xml:space="preserve"> (in source tree)</w:t>
      </w:r>
    </w:p>
    <w:p w:rsidR="00316593" w:rsidRDefault="00316593" w:rsidP="00316593">
      <w:pPr>
        <w:pStyle w:val="ListParagraph"/>
        <w:numPr>
          <w:ilvl w:val="0"/>
          <w:numId w:val="28"/>
        </w:numPr>
      </w:pPr>
      <w:r>
        <w:t>Pytz.py</w:t>
      </w:r>
    </w:p>
    <w:p w:rsidR="00316593" w:rsidRDefault="00316593" w:rsidP="00316593">
      <w:pPr>
        <w:pStyle w:val="ListParagraph"/>
        <w:numPr>
          <w:ilvl w:val="0"/>
          <w:numId w:val="28"/>
        </w:numPr>
      </w:pPr>
      <w:proofErr w:type="spellStart"/>
      <w:r>
        <w:t>Dateutil</w:t>
      </w:r>
      <w:proofErr w:type="spellEnd"/>
    </w:p>
    <w:p w:rsidR="00316593" w:rsidRDefault="00316593" w:rsidP="00316593">
      <w:pPr>
        <w:pStyle w:val="ListParagraph"/>
        <w:numPr>
          <w:ilvl w:val="0"/>
          <w:numId w:val="28"/>
        </w:numPr>
      </w:pPr>
      <w:r>
        <w:t>Requests</w:t>
      </w:r>
    </w:p>
    <w:p w:rsidR="00316593" w:rsidRDefault="000A2816" w:rsidP="00316593">
      <w:pPr>
        <w:pStyle w:val="ListParagraph"/>
        <w:numPr>
          <w:ilvl w:val="0"/>
          <w:numId w:val="28"/>
        </w:numPr>
      </w:pPr>
      <w:proofErr w:type="spellStart"/>
      <w:r>
        <w:t>pex</w:t>
      </w:r>
      <w:r w:rsidR="00316593">
        <w:t>pect</w:t>
      </w:r>
      <w:proofErr w:type="spellEnd"/>
    </w:p>
    <w:p w:rsidR="001E2C3B" w:rsidRDefault="001E2C3B">
      <w:r>
        <w:br w:type="page"/>
      </w:r>
    </w:p>
    <w:p w:rsidR="00986FB5" w:rsidRPr="001541AD" w:rsidRDefault="00986FB5" w:rsidP="001541AD"/>
    <w:p w:rsidR="00914A5C" w:rsidRDefault="00914A5C" w:rsidP="00E839C7">
      <w:pPr>
        <w:pStyle w:val="Heading1"/>
      </w:pPr>
      <w:bookmarkStart w:id="4" w:name="_Toc503966485"/>
      <w:r>
        <w:t>Shell Commands</w:t>
      </w:r>
      <w:bookmarkEnd w:id="4"/>
    </w:p>
    <w:p w:rsidR="00914A5C" w:rsidRDefault="00914A5C" w:rsidP="00914A5C"/>
    <w:p w:rsidR="00914A5C" w:rsidRDefault="00914A5C" w:rsidP="00914A5C">
      <w:proofErr w:type="gramStart"/>
      <w:r w:rsidRPr="00914A5C">
        <w:t>particle</w:t>
      </w:r>
      <w:proofErr w:type="gramEnd"/>
      <w:r w:rsidRPr="00914A5C">
        <w:t xml:space="preserve"> call Intercom1 </w:t>
      </w:r>
      <w:proofErr w:type="spellStart"/>
      <w:r w:rsidRPr="00914A5C">
        <w:t>en</w:t>
      </w:r>
      <w:r>
        <w:t>|dis</w:t>
      </w:r>
      <w:r w:rsidRPr="00914A5C">
        <w:t>_prntgrp</w:t>
      </w:r>
      <w:proofErr w:type="spellEnd"/>
      <w:r w:rsidRPr="00914A5C">
        <w:t xml:space="preserve"> messages</w:t>
      </w:r>
      <w:r>
        <w:t>/stats/</w:t>
      </w:r>
      <w:proofErr w:type="spellStart"/>
      <w:r w:rsidR="004063C0">
        <w:t>ratetune</w:t>
      </w:r>
      <w:proofErr w:type="spellEnd"/>
      <w:r w:rsidR="004063C0">
        <w:t>/</w:t>
      </w:r>
      <w:r>
        <w:t>default</w:t>
      </w:r>
    </w:p>
    <w:p w:rsidR="00914A5C" w:rsidRDefault="00914A5C" w:rsidP="00914A5C">
      <w:proofErr w:type="gramStart"/>
      <w:r>
        <w:t>particle</w:t>
      </w:r>
      <w:proofErr w:type="gramEnd"/>
      <w:r>
        <w:t xml:space="preserve"> serial monitor COM3/COM4</w:t>
      </w:r>
    </w:p>
    <w:p w:rsidR="00914A5C" w:rsidRDefault="00914A5C" w:rsidP="00914A5C">
      <w:proofErr w:type="gramStart"/>
      <w:r>
        <w:t>python</w:t>
      </w:r>
      <w:proofErr w:type="gramEnd"/>
      <w:r>
        <w:t xml:space="preserve"> </w:t>
      </w:r>
      <w:r w:rsidRPr="00914A5C">
        <w:t>build.py --device Intercom1/Intercom2/all [--flash]</w:t>
      </w:r>
    </w:p>
    <w:p w:rsidR="00914A5C" w:rsidRDefault="00914A5C" w:rsidP="00914A5C">
      <w:r w:rsidRPr="00914A5C">
        <w:t>copypython2amazon.bat</w:t>
      </w:r>
    </w:p>
    <w:p w:rsidR="00D0313A" w:rsidRDefault="00D0313A" w:rsidP="00914A5C">
      <w:r>
        <w:t>copyjson2amazon.bat</w:t>
      </w:r>
    </w:p>
    <w:p w:rsidR="00914A5C" w:rsidRDefault="00914A5C" w:rsidP="00914A5C">
      <w:r w:rsidRPr="00914A5C">
        <w:t>ssh2amazonec3.bat</w:t>
      </w:r>
    </w:p>
    <w:p w:rsidR="00D0313A" w:rsidRDefault="00D0313A" w:rsidP="00D0313A">
      <w:proofErr w:type="gramStart"/>
      <w:r>
        <w:t>python</w:t>
      </w:r>
      <w:proofErr w:type="gramEnd"/>
      <w:r>
        <w:t xml:space="preserve"> manuf_config.py [-h,--help] [-c,--</w:t>
      </w:r>
      <w:proofErr w:type="spellStart"/>
      <w:r>
        <w:t>skip_claim</w:t>
      </w:r>
      <w:proofErr w:type="spellEnd"/>
      <w:r>
        <w:t>] [-f,--</w:t>
      </w:r>
      <w:proofErr w:type="spellStart"/>
      <w:r>
        <w:t>skip_flash</w:t>
      </w:r>
      <w:proofErr w:type="spellEnd"/>
      <w:r>
        <w:t>] [-</w:t>
      </w:r>
      <w:proofErr w:type="spellStart"/>
      <w:r>
        <w:t>i</w:t>
      </w:r>
      <w:proofErr w:type="spellEnd"/>
      <w:r>
        <w:t>,--</w:t>
      </w:r>
      <w:proofErr w:type="spellStart"/>
      <w:r>
        <w:t>image_filename</w:t>
      </w:r>
      <w:proofErr w:type="spellEnd"/>
      <w:r>
        <w:t xml:space="preserve"> &lt;</w:t>
      </w:r>
      <w:proofErr w:type="spellStart"/>
      <w:r>
        <w:t>image_filename</w:t>
      </w:r>
      <w:proofErr w:type="spellEnd"/>
      <w:r>
        <w:t>&gt;]</w:t>
      </w:r>
    </w:p>
    <w:p w:rsidR="00914A5C" w:rsidRDefault="00D0313A" w:rsidP="00D0313A">
      <w:r>
        <w:t xml:space="preserve">        Finds and claims connected devices, sets up </w:t>
      </w:r>
      <w:proofErr w:type="spellStart"/>
      <w:r>
        <w:t>Wifi</w:t>
      </w:r>
      <w:proofErr w:type="spellEnd"/>
      <w:r>
        <w:t xml:space="preserve">, flashes reference </w:t>
      </w:r>
      <w:proofErr w:type="spellStart"/>
      <w:r>
        <w:t>fw</w:t>
      </w:r>
      <w:proofErr w:type="spellEnd"/>
      <w:r>
        <w:t xml:space="preserve"> image and configures name, buddy name and secret key.</w:t>
      </w:r>
    </w:p>
    <w:p w:rsidR="00914A5C" w:rsidRDefault="00914A5C" w:rsidP="00914A5C"/>
    <w:p w:rsidR="008B1491" w:rsidRDefault="008B1491" w:rsidP="00E839C7">
      <w:pPr>
        <w:pStyle w:val="Heading1"/>
      </w:pPr>
      <w:bookmarkStart w:id="5" w:name="_Toc503966486"/>
      <w:r>
        <w:t>Pin Assignments</w:t>
      </w:r>
      <w:bookmarkEnd w:id="5"/>
    </w:p>
    <w:p w:rsidR="00897D1E" w:rsidRDefault="00897D1E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P</w:t>
      </w:r>
      <w:r>
        <w:rPr>
          <w:rFonts w:ascii="Calibri" w:eastAsia="Times New Roman" w:hAnsi="Calibri" w:cs="Calibri"/>
          <w:color w:val="000000"/>
          <w:lang w:eastAsia="nl-BE"/>
        </w:rPr>
        <w:t>hoton p</w:t>
      </w:r>
      <w:r w:rsidRPr="008B1491">
        <w:rPr>
          <w:rFonts w:ascii="Calibri" w:eastAsia="Times New Roman" w:hAnsi="Calibri" w:cs="Calibri"/>
          <w:color w:val="000000"/>
          <w:lang w:eastAsia="nl-BE"/>
        </w:rPr>
        <w:t>in assignments</w:t>
      </w:r>
      <w:r w:rsidR="00897D1E">
        <w:rPr>
          <w:rFonts w:ascii="Calibri" w:eastAsia="Times New Roman" w:hAnsi="Calibri" w:cs="Calibri"/>
          <w:color w:val="000000"/>
          <w:lang w:eastAsia="nl-BE"/>
        </w:rPr>
        <w:t>: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 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A5 = SI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A4 = SO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A3 = SCK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A2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xDCS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A1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xRESET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A0 = DREQ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DAC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xCS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D0 = SDA to MAX17043 fuel gauge IC and to sx1509 </w:t>
      </w:r>
      <w:proofErr w:type="gramStart"/>
      <w:r w:rsidRPr="00897D1E">
        <w:rPr>
          <w:rFonts w:ascii="Calibri" w:eastAsia="Times New Roman" w:hAnsi="Calibri" w:cs="Calibri"/>
          <w:color w:val="000000"/>
          <w:lang w:eastAsia="nl-BE"/>
        </w:rPr>
        <w:t>i/o</w:t>
      </w:r>
      <w:proofErr w:type="gram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expander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D1 = SCL to MAX17043 fuel gauge IC and to sx1509 </w:t>
      </w:r>
      <w:proofErr w:type="gramStart"/>
      <w:r w:rsidRPr="00897D1E">
        <w:rPr>
          <w:rFonts w:ascii="Calibri" w:eastAsia="Times New Roman" w:hAnsi="Calibri" w:cs="Calibri"/>
          <w:color w:val="000000"/>
          <w:lang w:eastAsia="nl-BE"/>
        </w:rPr>
        <w:t>i/o</w:t>
      </w:r>
      <w:proofErr w:type="gram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expander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D2 = </w:t>
      </w:r>
      <w:proofErr w:type="spellStart"/>
      <w:r w:rsidRPr="00897D1E">
        <w:rPr>
          <w:rFonts w:ascii="Calibri" w:eastAsia="Times New Roman" w:hAnsi="Calibri" w:cs="Calibri"/>
          <w:color w:val="000000"/>
          <w:lang w:eastAsia="nl-BE"/>
        </w:rPr>
        <w:t>xRST</w:t>
      </w:r>
      <w:proofErr w:type="spell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to sx1509 </w:t>
      </w:r>
      <w:proofErr w:type="gramStart"/>
      <w:r w:rsidRPr="00897D1E">
        <w:rPr>
          <w:rFonts w:ascii="Calibri" w:eastAsia="Times New Roman" w:hAnsi="Calibri" w:cs="Calibri"/>
          <w:color w:val="000000"/>
          <w:lang w:eastAsia="nl-BE"/>
        </w:rPr>
        <w:t>i/o</w:t>
      </w:r>
      <w:proofErr w:type="gram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expander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 </w:t>
      </w:r>
    </w:p>
    <w:p w:rsidR="00694C70" w:rsidRDefault="00694C70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694C70" w:rsidRDefault="00694C70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SX1509</w:t>
      </w:r>
      <w:r>
        <w:rPr>
          <w:rFonts w:ascii="Calibri" w:eastAsia="Times New Roman" w:hAnsi="Calibri" w:cs="Calibri"/>
          <w:color w:val="000000"/>
          <w:lang w:eastAsia="nl-BE"/>
        </w:rPr>
        <w:t xml:space="preserve"> I/O Expander pin assignments</w:t>
      </w:r>
      <w:r w:rsidRPr="00897D1E">
        <w:rPr>
          <w:rFonts w:ascii="Calibri" w:eastAsia="Times New Roman" w:hAnsi="Calibri" w:cs="Calibri"/>
          <w:color w:val="000000"/>
          <w:lang w:eastAsia="nl-BE"/>
        </w:rPr>
        <w:t>: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B16B62" w:rsidRDefault="00B16B62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0 = Battery check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1 = Buddy 0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2 = Buddy 1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3 = Buddy 2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4 = Buddy 0 LED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lastRenderedPageBreak/>
        <w:t>5 = Buddy 1 LED</w:t>
      </w:r>
    </w:p>
    <w:p w:rsid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6 = Buddy 2 LED</w:t>
      </w:r>
    </w:p>
    <w:p w:rsidR="008B73C3" w:rsidRPr="00897D1E" w:rsidRDefault="008B73C3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 xml:space="preserve">7 = </w:t>
      </w:r>
      <w:proofErr w:type="spellStart"/>
      <w:r>
        <w:rPr>
          <w:rFonts w:ascii="Calibri" w:eastAsia="Times New Roman" w:hAnsi="Calibri" w:cs="Calibri"/>
          <w:color w:val="000000"/>
          <w:lang w:eastAsia="nl-BE"/>
        </w:rPr>
        <w:t>Wifi</w:t>
      </w:r>
      <w:proofErr w:type="spellEnd"/>
      <w:r>
        <w:rPr>
          <w:rFonts w:ascii="Calibri" w:eastAsia="Times New Roman" w:hAnsi="Calibri" w:cs="Calibri"/>
          <w:color w:val="000000"/>
          <w:lang w:eastAsia="nl-BE"/>
        </w:rPr>
        <w:t xml:space="preserve"> check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8 = </w:t>
      </w:r>
      <w:proofErr w:type="spellStart"/>
      <w:r w:rsidRPr="00897D1E">
        <w:rPr>
          <w:rFonts w:ascii="Calibri" w:eastAsia="Times New Roman" w:hAnsi="Calibri" w:cs="Calibri"/>
          <w:color w:val="000000"/>
          <w:lang w:eastAsia="nl-BE"/>
        </w:rPr>
        <w:t>Vol.Dec</w:t>
      </w:r>
      <w:proofErr w:type="spellEnd"/>
      <w:r w:rsidRPr="00897D1E">
        <w:rPr>
          <w:rFonts w:ascii="Calibri" w:eastAsia="Times New Roman" w:hAnsi="Calibri" w:cs="Calibri"/>
          <w:color w:val="000000"/>
          <w:lang w:eastAsia="nl-BE"/>
        </w:rPr>
        <w:t>.</w:t>
      </w:r>
    </w:p>
    <w:p w:rsidR="00A64C7D" w:rsidRDefault="00897D1E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9 = </w:t>
      </w:r>
      <w:proofErr w:type="spellStart"/>
      <w:r w:rsidRPr="00897D1E">
        <w:rPr>
          <w:rFonts w:ascii="Calibri" w:eastAsia="Times New Roman" w:hAnsi="Calibri" w:cs="Calibri"/>
          <w:color w:val="000000"/>
          <w:lang w:eastAsia="nl-BE"/>
        </w:rPr>
        <w:t>Vol.Inc</w:t>
      </w:r>
      <w:proofErr w:type="spellEnd"/>
      <w:r w:rsidRPr="00897D1E">
        <w:rPr>
          <w:rFonts w:ascii="Calibri" w:eastAsia="Times New Roman" w:hAnsi="Calibri" w:cs="Calibri"/>
          <w:color w:val="000000"/>
          <w:lang w:eastAsia="nl-BE"/>
        </w:rPr>
        <w:t>.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10 = LED Bar 0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11 = LED Bar 1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12 = LED Bar 2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13 = LED Bar 3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14 = LED Bar 4</w:t>
      </w:r>
    </w:p>
    <w:p w:rsidR="00694C70" w:rsidRDefault="00694C70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E839C7" w:rsidRPr="00E839C7" w:rsidRDefault="00E839C7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C77241" w:rsidRDefault="00DE4B5C" w:rsidP="00E839C7">
      <w:pPr>
        <w:pStyle w:val="Heading1"/>
      </w:pPr>
      <w:bookmarkStart w:id="6" w:name="_Toc503966487"/>
      <w:r>
        <w:t xml:space="preserve">Firmware </w:t>
      </w:r>
      <w:r w:rsidR="00C77241">
        <w:t>Coding Convention</w:t>
      </w:r>
      <w:bookmarkEnd w:id="6"/>
    </w:p>
    <w:p w:rsidR="00C77241" w:rsidRDefault="00C77241" w:rsidP="00C77241"/>
    <w:p w:rsidR="00C77241" w:rsidRDefault="00C77241" w:rsidP="00C77241">
      <w:pPr>
        <w:pStyle w:val="ListParagraph"/>
        <w:numPr>
          <w:ilvl w:val="0"/>
          <w:numId w:val="29"/>
        </w:numPr>
      </w:pPr>
      <w:proofErr w:type="spellStart"/>
      <w:r>
        <w:t>CamelCase</w:t>
      </w:r>
      <w:proofErr w:type="spellEnd"/>
    </w:p>
    <w:p w:rsidR="00C77241" w:rsidRDefault="00C77241" w:rsidP="00C77241">
      <w:pPr>
        <w:pStyle w:val="ListParagraph"/>
        <w:numPr>
          <w:ilvl w:val="0"/>
          <w:numId w:val="29"/>
        </w:numPr>
      </w:pPr>
      <w:r>
        <w:t>Types start with capital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 xml:space="preserve">Functions and variables start with lowercase, e.g. </w:t>
      </w:r>
      <w:proofErr w:type="spellStart"/>
      <w:r>
        <w:t>topIndex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proofErr w:type="spellStart"/>
      <w:r>
        <w:t>Typedefs</w:t>
      </w:r>
      <w:proofErr w:type="spellEnd"/>
      <w:r>
        <w:t xml:space="preserve"> end with _t, e.g. </w:t>
      </w:r>
      <w:proofErr w:type="spellStart"/>
      <w:r>
        <w:t>RegisterEntry_t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Pointers end with p, e.g. registry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Private members have leading underscore, e.g. _</w:t>
      </w:r>
      <w:proofErr w:type="spellStart"/>
      <w:r>
        <w:t>registryp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#defines are all caps and underscores, e.g. MAX_KEY_VAL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 xml:space="preserve">‘Namespace’-like prefixes are separated with an underscore, e.g. </w:t>
      </w:r>
      <w:proofErr w:type="spellStart"/>
      <w:r>
        <w:t>Intercom_Outgoing</w:t>
      </w:r>
      <w:proofErr w:type="spellEnd"/>
      <w:r>
        <w:t xml:space="preserve">, </w:t>
      </w:r>
      <w:proofErr w:type="spellStart"/>
      <w:r>
        <w:t>intercom_outgoing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Filenames are lowercase with underscores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_s may be used as string postfix</w:t>
      </w:r>
    </w:p>
    <w:p w:rsidR="00A64C7D" w:rsidRPr="00C77241" w:rsidRDefault="00A64C7D" w:rsidP="00C77241">
      <w:pPr>
        <w:pStyle w:val="ListParagraph"/>
        <w:numPr>
          <w:ilvl w:val="0"/>
          <w:numId w:val="29"/>
        </w:numPr>
      </w:pPr>
      <w:r>
        <w:t>When interacting with 3</w:t>
      </w:r>
      <w:r w:rsidRPr="00A64C7D">
        <w:rPr>
          <w:vertAlign w:val="superscript"/>
        </w:rPr>
        <w:t>rd</w:t>
      </w:r>
      <w:r>
        <w:t xml:space="preserve"> party code, the 3</w:t>
      </w:r>
      <w:r w:rsidRPr="00A64C7D">
        <w:rPr>
          <w:vertAlign w:val="superscript"/>
        </w:rPr>
        <w:t>rd</w:t>
      </w:r>
      <w:r>
        <w:t xml:space="preserve"> party coding convention may be used.</w:t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40"/>
          <w:szCs w:val="40"/>
        </w:rPr>
      </w:pPr>
      <w:r>
        <w:br w:type="page"/>
      </w:r>
    </w:p>
    <w:p w:rsidR="00A64C7D" w:rsidRDefault="00A64C7D" w:rsidP="00E839C7">
      <w:pPr>
        <w:pStyle w:val="Heading1"/>
        <w:numPr>
          <w:ilvl w:val="0"/>
          <w:numId w:val="0"/>
        </w:numPr>
      </w:pPr>
    </w:p>
    <w:p w:rsidR="00C571C9" w:rsidRDefault="00C571C9" w:rsidP="00C571C9">
      <w:pPr>
        <w:pStyle w:val="Heading1"/>
      </w:pPr>
      <w:bookmarkStart w:id="7" w:name="_Toc503966488"/>
      <w:r>
        <w:t>Firmware</w:t>
      </w:r>
      <w:r w:rsidR="00914A5C">
        <w:t xml:space="preserve"> Design</w:t>
      </w:r>
      <w:bookmarkEnd w:id="7"/>
    </w:p>
    <w:p w:rsidR="00B16B62" w:rsidRPr="00B16B62" w:rsidRDefault="00B16B62" w:rsidP="00B16B62"/>
    <w:p w:rsidR="00C571C9" w:rsidRDefault="00C571C9" w:rsidP="00DC2965">
      <w:pPr>
        <w:pStyle w:val="Heading2"/>
      </w:pPr>
      <w:bookmarkStart w:id="8" w:name="_Toc503966489"/>
      <w:r>
        <w:t>Ownership</w:t>
      </w:r>
      <w:bookmarkEnd w:id="8"/>
    </w:p>
    <w:p w:rsidR="00D236A8" w:rsidRPr="00D236A8" w:rsidRDefault="00D236A8" w:rsidP="00D236A8"/>
    <w:p w:rsidR="00C571C9" w:rsidRDefault="00C571C9" w:rsidP="00C571C9"/>
    <w:p w:rsidR="00C571C9" w:rsidRDefault="005538F3" w:rsidP="00C571C9">
      <w:r>
        <w:rPr>
          <w:noProof/>
          <w:lang w:val="nl-BE" w:eastAsia="nl-BE"/>
        </w:rPr>
        <w:drawing>
          <wp:inline distT="0" distB="0" distL="0" distR="0">
            <wp:extent cx="5943600" cy="5856010"/>
            <wp:effectExtent l="0" t="0" r="0" b="0"/>
            <wp:docPr id="1" name="Picture 1" descr="https://yuml.me/0b2ef7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0b2ef7d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C571C9" w:rsidP="00C571C9"/>
    <w:p w:rsidR="00D236A8" w:rsidRDefault="00D236A8" w:rsidP="00D236A8"/>
    <w:p w:rsidR="00C571C9" w:rsidRDefault="004E2A96" w:rsidP="00DC2965">
      <w:pPr>
        <w:pStyle w:val="Heading2"/>
      </w:pPr>
      <w:bookmarkStart w:id="9" w:name="_Toc503966490"/>
      <w:proofErr w:type="spellStart"/>
      <w:r>
        <w:t>Intercom_</w:t>
      </w:r>
      <w:r w:rsidR="00C571C9">
        <w:t>Root</w:t>
      </w:r>
      <w:bookmarkEnd w:id="9"/>
      <w:proofErr w:type="spellEnd"/>
    </w:p>
    <w:p w:rsidR="00C571C9" w:rsidRDefault="00C571C9" w:rsidP="00C571C9"/>
    <w:p w:rsidR="004E2A96" w:rsidRDefault="004E2A96" w:rsidP="00C571C9">
      <w:proofErr w:type="spellStart"/>
      <w:r>
        <w:t>Intercom_Root</w:t>
      </w:r>
      <w:proofErr w:type="spellEnd"/>
      <w:r>
        <w:t xml:space="preserve"> is the root of the Intercom object tree.</w:t>
      </w:r>
    </w:p>
    <w:p w:rsidR="00D41656" w:rsidRDefault="00D41656" w:rsidP="00C571C9">
      <w:r>
        <w:rPr>
          <w:noProof/>
          <w:lang w:val="nl-BE" w:eastAsia="nl-BE"/>
        </w:rPr>
        <w:drawing>
          <wp:inline distT="0" distB="0" distL="0" distR="0">
            <wp:extent cx="4594860" cy="6408420"/>
            <wp:effectExtent l="0" t="0" r="0" b="0"/>
            <wp:docPr id="138" name="Picture 138" descr="https://yuml.me/58a448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58a4485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640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C571C9" w:rsidP="00C571C9"/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B50E44" w:rsidRDefault="00B50E44" w:rsidP="00DC2965">
      <w:pPr>
        <w:pStyle w:val="Heading2"/>
        <w:numPr>
          <w:ilvl w:val="0"/>
          <w:numId w:val="0"/>
        </w:numPr>
        <w:ind w:left="576"/>
      </w:pPr>
    </w:p>
    <w:p w:rsidR="00D236A8" w:rsidRDefault="00D236A8" w:rsidP="00D236A8"/>
    <w:p w:rsidR="00C571C9" w:rsidRDefault="004E2A96" w:rsidP="00DC2965">
      <w:pPr>
        <w:pStyle w:val="Heading2"/>
      </w:pPr>
      <w:bookmarkStart w:id="10" w:name="_Toc503966491"/>
      <w:proofErr w:type="spellStart"/>
      <w:r>
        <w:t>Intercom_</w:t>
      </w:r>
      <w:r w:rsidR="00C571C9">
        <w:t>Incoming</w:t>
      </w:r>
      <w:bookmarkEnd w:id="10"/>
      <w:proofErr w:type="spellEnd"/>
    </w:p>
    <w:p w:rsidR="00C571C9" w:rsidRDefault="00C571C9" w:rsidP="00C571C9"/>
    <w:p w:rsidR="004E2A96" w:rsidRDefault="004E2A96" w:rsidP="00C571C9">
      <w:proofErr w:type="spellStart"/>
      <w:r>
        <w:t>Intercom_Incoming</w:t>
      </w:r>
      <w:proofErr w:type="spellEnd"/>
      <w:r>
        <w:t xml:space="preserve"> is in charge of the incoming </w:t>
      </w:r>
      <w:proofErr w:type="spellStart"/>
      <w:r>
        <w:t>datapath</w:t>
      </w:r>
      <w:proofErr w:type="spellEnd"/>
      <w:r>
        <w:t xml:space="preserve"> logic.</w:t>
      </w:r>
    </w:p>
    <w:p w:rsidR="00C571C9" w:rsidRDefault="00244B74" w:rsidP="00C571C9">
      <w:r>
        <w:rPr>
          <w:noProof/>
          <w:lang w:val="nl-BE" w:eastAsia="nl-BE"/>
        </w:rPr>
        <w:drawing>
          <wp:inline distT="0" distB="0" distL="0" distR="0">
            <wp:extent cx="5943600" cy="3797985"/>
            <wp:effectExtent l="0" t="0" r="0" b="0"/>
            <wp:docPr id="28" name="Picture 28" descr="https://yuml.me/549bca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549bca7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 w:rsidP="00C571C9"/>
    <w:p w:rsidR="00914A5C" w:rsidRDefault="00A05D3A" w:rsidP="001E2C3B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4514850" cy="25146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ntercom_incomingFS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83" w:rsidRDefault="00B03A83" w:rsidP="00B03A83">
      <w:pPr>
        <w:pStyle w:val="Heading2"/>
        <w:numPr>
          <w:ilvl w:val="0"/>
          <w:numId w:val="0"/>
        </w:numPr>
        <w:ind w:left="576"/>
      </w:pPr>
    </w:p>
    <w:p w:rsidR="00D236A8" w:rsidRDefault="00D236A8" w:rsidP="00D236A8"/>
    <w:p w:rsidR="00C571C9" w:rsidRDefault="00C571C9" w:rsidP="00DC2965">
      <w:pPr>
        <w:pStyle w:val="Heading2"/>
      </w:pPr>
      <w:bookmarkStart w:id="11" w:name="_Toc503966492"/>
      <w:r>
        <w:t>Intercom Outgoing</w:t>
      </w:r>
      <w:bookmarkEnd w:id="11"/>
    </w:p>
    <w:p w:rsidR="00C571C9" w:rsidRDefault="00C571C9" w:rsidP="00C571C9"/>
    <w:p w:rsidR="004E2A96" w:rsidRDefault="004E2A96" w:rsidP="00C571C9">
      <w:proofErr w:type="spellStart"/>
      <w:r>
        <w:t>Intercom_Outgoing</w:t>
      </w:r>
      <w:proofErr w:type="spellEnd"/>
      <w:r>
        <w:t xml:space="preserve"> is in charge of the outgoing </w:t>
      </w:r>
      <w:proofErr w:type="spellStart"/>
      <w:r>
        <w:t>datapath</w:t>
      </w:r>
      <w:proofErr w:type="spellEnd"/>
      <w:r>
        <w:t xml:space="preserve"> logic.</w:t>
      </w:r>
    </w:p>
    <w:p w:rsidR="004E2A96" w:rsidRDefault="004E2A96" w:rsidP="00C571C9"/>
    <w:p w:rsidR="00C571C9" w:rsidRDefault="00CA0E60" w:rsidP="00305DDF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954780" cy="2240280"/>
            <wp:effectExtent l="0" t="0" r="7620" b="7620"/>
            <wp:docPr id="35" name="Picture 35" descr="https://yuml.me/4e8dc5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4e8dc57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 w:rsidP="00305DDF">
      <w:pPr>
        <w:jc w:val="center"/>
      </w:pPr>
    </w:p>
    <w:p w:rsidR="009B1AD2" w:rsidRDefault="00A05D3A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2495550" cy="27051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ntercom_outgoingFS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>
      <w:r>
        <w:br w:type="page"/>
      </w:r>
    </w:p>
    <w:p w:rsidR="00D236A8" w:rsidRDefault="00D236A8" w:rsidP="00D236A8"/>
    <w:p w:rsidR="00C571C9" w:rsidRDefault="004E2A96" w:rsidP="00DC2965">
      <w:pPr>
        <w:pStyle w:val="Heading2"/>
      </w:pPr>
      <w:bookmarkStart w:id="12" w:name="_Toc503966493"/>
      <w:proofErr w:type="spellStart"/>
      <w:r>
        <w:t>Intercom_</w:t>
      </w:r>
      <w:r w:rsidR="00C571C9">
        <w:t>Controller</w:t>
      </w:r>
      <w:bookmarkEnd w:id="12"/>
      <w:proofErr w:type="spellEnd"/>
    </w:p>
    <w:p w:rsidR="004E2A96" w:rsidRDefault="004E2A96" w:rsidP="004E2A96"/>
    <w:p w:rsidR="004E2A96" w:rsidRDefault="004E2A96" w:rsidP="004E2A96">
      <w:proofErr w:type="spellStart"/>
      <w:r>
        <w:t>Intercom_Controller</w:t>
      </w:r>
      <w:proofErr w:type="spellEnd"/>
      <w:r>
        <w:t xml:space="preserve"> handles the control plane logic that is not Buddy specific.</w:t>
      </w:r>
    </w:p>
    <w:p w:rsidR="004E2A96" w:rsidRPr="004E2A96" w:rsidRDefault="004E2A96" w:rsidP="004E2A96"/>
    <w:p w:rsidR="00C571C9" w:rsidRDefault="00A231AA" w:rsidP="00C571C9">
      <w:r>
        <w:rPr>
          <w:noProof/>
          <w:lang w:val="nl-BE" w:eastAsia="nl-BE"/>
        </w:rPr>
        <w:drawing>
          <wp:inline distT="0" distB="0" distL="0" distR="0">
            <wp:extent cx="5943600" cy="3665591"/>
            <wp:effectExtent l="0" t="0" r="0" b="0"/>
            <wp:docPr id="4" name="Picture 4" descr="https://yuml.me/739714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739714e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Pr="00C571C9" w:rsidRDefault="001E2C3B" w:rsidP="00C571C9"/>
    <w:p w:rsidR="00B50E44" w:rsidRDefault="00A05D3A" w:rsidP="00D236A8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2076450" cy="280035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ntercom_controllerFS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6A8" w:rsidRDefault="00D236A8" w:rsidP="00D236A8"/>
    <w:p w:rsidR="00305DDF" w:rsidRDefault="004E2A96" w:rsidP="00DC2965">
      <w:pPr>
        <w:pStyle w:val="Heading2"/>
      </w:pPr>
      <w:bookmarkStart w:id="13" w:name="_Toc503966494"/>
      <w:proofErr w:type="spellStart"/>
      <w:r>
        <w:t>Intercom_</w:t>
      </w:r>
      <w:r w:rsidR="00305DDF">
        <w:t>Buddy</w:t>
      </w:r>
      <w:bookmarkEnd w:id="13"/>
      <w:proofErr w:type="spellEnd"/>
    </w:p>
    <w:p w:rsidR="004E2A96" w:rsidRDefault="004E2A96" w:rsidP="004E2A96"/>
    <w:p w:rsidR="004E2A96" w:rsidRPr="004E2A96" w:rsidRDefault="004E2A96" w:rsidP="004E2A96">
      <w:proofErr w:type="spellStart"/>
      <w:r>
        <w:t>Intercom_Buddy</w:t>
      </w:r>
      <w:proofErr w:type="spellEnd"/>
      <w:r>
        <w:t xml:space="preserve"> handles all buddy related control plane logic and user I/O.</w:t>
      </w:r>
    </w:p>
    <w:p w:rsidR="007F764F" w:rsidRDefault="00D41656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7692687" cy="3307080"/>
            <wp:effectExtent l="0" t="0" r="0" b="7620"/>
            <wp:docPr id="139" name="Picture 139" descr="https://yuml.me/2dfa0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2dfa0e4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0898" cy="331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FC4" w:rsidRDefault="00A05D3A" w:rsidP="001E2C3B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5133975" cy="2505075"/>
            <wp:effectExtent l="0" t="0" r="9525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ntercom_buddyListening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5B" w:rsidRDefault="00A05D3A" w:rsidP="001E2C3B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571875" cy="280035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ntercom_buddyButt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1E2C3B" w:rsidRDefault="001E2C3B" w:rsidP="001E2C3B">
      <w:pPr>
        <w:pStyle w:val="Heading2"/>
        <w:numPr>
          <w:ilvl w:val="0"/>
          <w:numId w:val="0"/>
        </w:numPr>
        <w:ind w:left="576"/>
      </w:pPr>
    </w:p>
    <w:p w:rsidR="00694C70" w:rsidRDefault="00694C70" w:rsidP="00DC2965">
      <w:pPr>
        <w:pStyle w:val="Heading2"/>
      </w:pPr>
      <w:bookmarkStart w:id="14" w:name="_Toc503966495"/>
      <w:r>
        <w:t>Volume Control</w:t>
      </w:r>
      <w:bookmarkEnd w:id="14"/>
    </w:p>
    <w:p w:rsidR="004404BE" w:rsidRDefault="004404BE" w:rsidP="004404BE"/>
    <w:p w:rsidR="004404BE" w:rsidRPr="004404BE" w:rsidRDefault="004404BE" w:rsidP="004404BE">
      <w:r>
        <w:t>Manages volume control buttons and led bar.</w:t>
      </w:r>
    </w:p>
    <w:p w:rsidR="00694C70" w:rsidRDefault="00694C70" w:rsidP="00694C70"/>
    <w:p w:rsidR="00694C70" w:rsidRDefault="00D41656" w:rsidP="00694C70">
      <w:r>
        <w:rPr>
          <w:noProof/>
          <w:lang w:val="nl-BE" w:eastAsia="nl-BE"/>
        </w:rPr>
        <w:drawing>
          <wp:inline distT="0" distB="0" distL="0" distR="0">
            <wp:extent cx="6169025" cy="1889760"/>
            <wp:effectExtent l="0" t="0" r="3175" b="0"/>
            <wp:docPr id="140" name="Picture 140" descr="https://yuml.me/59ea69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59ea699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30" cy="1892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Pr="00694C70" w:rsidRDefault="001E2C3B" w:rsidP="00694C70"/>
    <w:p w:rsidR="00760D69" w:rsidRDefault="00A05D3A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686175" cy="241935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ntercom_volumeContro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D3A" w:rsidRDefault="00A05D3A" w:rsidP="00A05D3A">
      <w:pPr>
        <w:pStyle w:val="Heading2"/>
        <w:numPr>
          <w:ilvl w:val="0"/>
          <w:numId w:val="0"/>
        </w:numPr>
        <w:ind w:left="576"/>
      </w:pPr>
    </w:p>
    <w:p w:rsidR="00B16B62" w:rsidRDefault="008813FF" w:rsidP="00DC2965">
      <w:pPr>
        <w:pStyle w:val="Heading2"/>
      </w:pPr>
      <w:bookmarkStart w:id="15" w:name="_Toc503966496"/>
      <w:r>
        <w:t>Level Checkers</w:t>
      </w:r>
      <w:bookmarkEnd w:id="15"/>
    </w:p>
    <w:p w:rsidR="00B16B62" w:rsidRDefault="00B16B62" w:rsidP="00B16B62"/>
    <w:p w:rsidR="004404BE" w:rsidRDefault="008813FF" w:rsidP="00B16B62">
      <w:r>
        <w:t xml:space="preserve">Base class </w:t>
      </w:r>
      <w:proofErr w:type="spellStart"/>
      <w:r>
        <w:t>Intercom_LevelCheckerBase</w:t>
      </w:r>
      <w:proofErr w:type="spellEnd"/>
      <w:r>
        <w:t xml:space="preserve"> manages </w:t>
      </w:r>
      <w:r w:rsidR="004404BE">
        <w:t>check button and led bar.</w:t>
      </w:r>
      <w:r>
        <w:t xml:space="preserve"> </w:t>
      </w:r>
      <w:proofErr w:type="spellStart"/>
      <w:r>
        <w:t>Intercom_WifiChecker</w:t>
      </w:r>
      <w:proofErr w:type="spellEnd"/>
      <w:r>
        <w:t xml:space="preserve"> and </w:t>
      </w:r>
      <w:proofErr w:type="spellStart"/>
      <w:r>
        <w:t>Intercom_BatteryChecker</w:t>
      </w:r>
      <w:proofErr w:type="spellEnd"/>
      <w:r>
        <w:t xml:space="preserve"> derive from this base class and implement respectively </w:t>
      </w:r>
      <w:proofErr w:type="spellStart"/>
      <w:r>
        <w:t>Wifi</w:t>
      </w:r>
      <w:proofErr w:type="spellEnd"/>
      <w:r>
        <w:t xml:space="preserve"> Level checking and Battery Level checking.</w:t>
      </w:r>
    </w:p>
    <w:p w:rsidR="008813FF" w:rsidRDefault="008813FF" w:rsidP="00B16B62"/>
    <w:p w:rsidR="00B16B62" w:rsidRDefault="005538F3" w:rsidP="00B16B62">
      <w:r>
        <w:rPr>
          <w:noProof/>
          <w:lang w:val="nl-BE" w:eastAsia="nl-BE"/>
        </w:rPr>
        <w:lastRenderedPageBreak/>
        <w:drawing>
          <wp:inline distT="0" distB="0" distL="0" distR="0">
            <wp:extent cx="5509260" cy="3581400"/>
            <wp:effectExtent l="0" t="0" r="0" b="0"/>
            <wp:docPr id="3" name="Picture 3" descr="https://yuml.me/43d6253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43d6253f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Pr="00B16B62" w:rsidRDefault="001E2C3B" w:rsidP="00B16B62"/>
    <w:p w:rsidR="005975B2" w:rsidRDefault="005975B2" w:rsidP="00752B5B">
      <w:pPr>
        <w:pStyle w:val="Heading3"/>
        <w:numPr>
          <w:ilvl w:val="0"/>
          <w:numId w:val="0"/>
        </w:numPr>
      </w:pPr>
    </w:p>
    <w:p w:rsidR="005975B2" w:rsidRPr="005975B2" w:rsidRDefault="00F95BFF" w:rsidP="00752B5B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000375" cy="2800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tercom_level_checke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1E2C3B" w:rsidRDefault="001E2C3B" w:rsidP="001E2C3B">
      <w:pPr>
        <w:pStyle w:val="Heading2"/>
        <w:numPr>
          <w:ilvl w:val="0"/>
          <w:numId w:val="0"/>
        </w:numPr>
        <w:ind w:left="576"/>
      </w:pPr>
    </w:p>
    <w:p w:rsidR="00C571C9" w:rsidRDefault="00C571C9" w:rsidP="00DC2965">
      <w:pPr>
        <w:pStyle w:val="Heading2"/>
      </w:pPr>
      <w:bookmarkStart w:id="16" w:name="_Toc503966497"/>
      <w:r>
        <w:t>Codec</w:t>
      </w:r>
      <w:bookmarkEnd w:id="16"/>
    </w:p>
    <w:p w:rsidR="00C571C9" w:rsidRDefault="00C571C9" w:rsidP="00C571C9"/>
    <w:p w:rsidR="004E2A96" w:rsidRDefault="004E2A96" w:rsidP="00C571C9">
      <w:r>
        <w:t>Voice codec logic with back-end SPI interaction factored out into a separate module.</w:t>
      </w:r>
    </w:p>
    <w:p w:rsidR="004E2A96" w:rsidRPr="00C571C9" w:rsidRDefault="004E2A96" w:rsidP="00C571C9"/>
    <w:p w:rsidR="00C571C9" w:rsidRDefault="00C571C9" w:rsidP="00C571C9">
      <w:r>
        <w:rPr>
          <w:noProof/>
          <w:lang w:val="nl-BE" w:eastAsia="nl-BE"/>
        </w:rPr>
        <w:drawing>
          <wp:inline distT="0" distB="0" distL="0" distR="0" wp14:anchorId="4D0C4707" wp14:editId="6B0DAF35">
            <wp:extent cx="4983480" cy="3665220"/>
            <wp:effectExtent l="0" t="0" r="7620" b="0"/>
            <wp:docPr id="2" name="Picture 2" descr="https://yuml.me/473ef9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yuml.me/473ef91c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>
      <w:r>
        <w:br w:type="page"/>
      </w:r>
    </w:p>
    <w:p w:rsidR="00C571C9" w:rsidRDefault="00C571C9" w:rsidP="00C571C9"/>
    <w:p w:rsidR="00C571C9" w:rsidRDefault="00DE4B5C" w:rsidP="00DC2965">
      <w:pPr>
        <w:pStyle w:val="Heading2"/>
      </w:pPr>
      <w:bookmarkStart w:id="17" w:name="_Toc503966498"/>
      <w:r>
        <w:t xml:space="preserve">Intercom </w:t>
      </w:r>
      <w:r w:rsidR="00C571C9">
        <w:t>Message Handler</w:t>
      </w:r>
      <w:bookmarkEnd w:id="17"/>
    </w:p>
    <w:p w:rsidR="004E2A96" w:rsidRDefault="004E2A96" w:rsidP="004E2A96"/>
    <w:p w:rsidR="004E2A96" w:rsidRPr="004E2A96" w:rsidRDefault="004E2A96" w:rsidP="004E2A96">
      <w:r>
        <w:t>Sends, receives and dispatches Intercom messages.</w:t>
      </w:r>
    </w:p>
    <w:p w:rsidR="00C571C9" w:rsidRDefault="00C571C9" w:rsidP="00C571C9"/>
    <w:p w:rsidR="00F8783F" w:rsidRDefault="00DE4B5C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4861560" cy="2049780"/>
            <wp:effectExtent l="0" t="0" r="0" b="7620"/>
            <wp:docPr id="33" name="Picture 33" descr="https://yuml.me/10cbff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10cbff8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A42DF7" w:rsidRDefault="00A42DF7" w:rsidP="00A42DF7">
      <w:pPr>
        <w:pStyle w:val="Heading2"/>
        <w:numPr>
          <w:ilvl w:val="0"/>
          <w:numId w:val="0"/>
        </w:numPr>
        <w:ind w:left="576"/>
      </w:pPr>
    </w:p>
    <w:p w:rsidR="00C571C9" w:rsidRDefault="00C571C9" w:rsidP="00DC2965">
      <w:pPr>
        <w:pStyle w:val="Heading2"/>
      </w:pPr>
      <w:bookmarkStart w:id="18" w:name="_Toc503966499"/>
      <w:r>
        <w:t>Messages</w:t>
      </w:r>
      <w:bookmarkEnd w:id="18"/>
    </w:p>
    <w:p w:rsidR="00D41656" w:rsidRDefault="00D41656" w:rsidP="00F8783F"/>
    <w:p w:rsidR="00F8783F" w:rsidRDefault="00D41656" w:rsidP="00F8783F">
      <w:r w:rsidRPr="00D41656">
        <w:t xml:space="preserve">Note that the message channel is not considered reliable. Messages can get lost and the message protocols must be robust against occasional message loss. All messages except </w:t>
      </w:r>
      <w:proofErr w:type="spellStart"/>
      <w:r w:rsidRPr="00D41656">
        <w:t>i_am</w:t>
      </w:r>
      <w:proofErr w:type="spellEnd"/>
      <w:r w:rsidRPr="00D41656">
        <w:t xml:space="preserve"> are encrypted using XTEA block cipher. The secret key is configured into the device at manufacturing time.</w:t>
      </w:r>
    </w:p>
    <w:p w:rsidR="005E4288" w:rsidRDefault="00A42DF7" w:rsidP="00D41656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3951418" cy="8923020"/>
            <wp:effectExtent l="0" t="0" r="0" b="0"/>
            <wp:docPr id="61" name="Picture 61" descr="https://yuml.me/d75d3e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d75d3ec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73" cy="893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C571C9" w:rsidP="00C571C9"/>
    <w:p w:rsidR="00C571C9" w:rsidRDefault="00C571C9" w:rsidP="00C571C9"/>
    <w:p w:rsidR="00FF4C5C" w:rsidRDefault="004E2A96" w:rsidP="00DC2965">
      <w:pPr>
        <w:pStyle w:val="Heading2"/>
      </w:pPr>
      <w:bookmarkStart w:id="19" w:name="_Toc503966500"/>
      <w:proofErr w:type="spellStart"/>
      <w:r>
        <w:t>Intercom_Cloud</w:t>
      </w:r>
      <w:r w:rsidR="00FF4C5C">
        <w:t>API</w:t>
      </w:r>
      <w:bookmarkEnd w:id="19"/>
      <w:proofErr w:type="spellEnd"/>
    </w:p>
    <w:p w:rsidR="0039000D" w:rsidRDefault="0039000D" w:rsidP="0039000D"/>
    <w:p w:rsidR="004E2A96" w:rsidRDefault="004E2A96" w:rsidP="0039000D">
      <w:proofErr w:type="spellStart"/>
      <w:r>
        <w:t>Intercom_CloudAPI</w:t>
      </w:r>
      <w:proofErr w:type="spellEnd"/>
      <w:r>
        <w:t xml:space="preserve"> represents the API toward the cloud/</w:t>
      </w:r>
      <w:proofErr w:type="spellStart"/>
      <w:r>
        <w:t>Hola</w:t>
      </w:r>
      <w:proofErr w:type="spellEnd"/>
      <w:r>
        <w:t xml:space="preserve"> App.</w:t>
      </w:r>
    </w:p>
    <w:p w:rsidR="004E2A96" w:rsidRDefault="004E2A96" w:rsidP="0039000D"/>
    <w:p w:rsidR="0039000D" w:rsidRPr="0039000D" w:rsidRDefault="0039000D" w:rsidP="0039000D">
      <w:r>
        <w:t>X=0, 1 or 2</w:t>
      </w:r>
    </w:p>
    <w:p w:rsidR="00FF4C5C" w:rsidRDefault="009E6CF2" w:rsidP="00D41656">
      <w:r>
        <w:rPr>
          <w:noProof/>
          <w:lang w:val="nl-BE" w:eastAsia="nl-BE"/>
        </w:rPr>
        <w:drawing>
          <wp:inline distT="0" distB="0" distL="0" distR="0">
            <wp:extent cx="7274580" cy="4495800"/>
            <wp:effectExtent l="0" t="0" r="0" b="0"/>
            <wp:docPr id="6" name="Picture 6" descr="https://yuml.me/5b0db8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5b0db81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6663" cy="4497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656" w:rsidRDefault="00D41656">
      <w:r>
        <w:br w:type="page"/>
      </w:r>
    </w:p>
    <w:p w:rsidR="00B61F44" w:rsidRDefault="00B61F44" w:rsidP="003065FE">
      <w:pPr>
        <w:jc w:val="center"/>
      </w:pPr>
    </w:p>
    <w:p w:rsidR="00C65906" w:rsidRDefault="004E2A96" w:rsidP="00DC2965">
      <w:pPr>
        <w:pStyle w:val="Heading2"/>
      </w:pPr>
      <w:bookmarkStart w:id="20" w:name="_Toc503966501"/>
      <w:proofErr w:type="spellStart"/>
      <w:r>
        <w:t>Intercom_ButtonsAnd</w:t>
      </w:r>
      <w:r w:rsidR="00AE6458">
        <w:t>Leds</w:t>
      </w:r>
      <w:bookmarkEnd w:id="20"/>
      <w:proofErr w:type="spellEnd"/>
    </w:p>
    <w:p w:rsidR="004E2A96" w:rsidRDefault="004E2A96" w:rsidP="004E2A96"/>
    <w:p w:rsidR="004E2A96" w:rsidRPr="004E2A96" w:rsidRDefault="00BA7199" w:rsidP="004E2A96">
      <w:proofErr w:type="spellStart"/>
      <w:r>
        <w:t>Intercom_ButtonsAndLeds</w:t>
      </w:r>
      <w:proofErr w:type="spellEnd"/>
      <w:r>
        <w:t xml:space="preserve"> encapsulates interaction with buttons and </w:t>
      </w:r>
      <w:proofErr w:type="spellStart"/>
      <w:r>
        <w:t>leds</w:t>
      </w:r>
      <w:proofErr w:type="spellEnd"/>
      <w:r>
        <w:t>. Uses the SX1509 I/O extender library.</w:t>
      </w:r>
    </w:p>
    <w:p w:rsidR="00AE6458" w:rsidRDefault="00AE6458" w:rsidP="00AE6458"/>
    <w:p w:rsidR="00AE6458" w:rsidRDefault="00911F15" w:rsidP="00AE6458">
      <w:r>
        <w:rPr>
          <w:noProof/>
          <w:lang w:val="nl-BE" w:eastAsia="nl-BE"/>
        </w:rPr>
        <w:drawing>
          <wp:inline distT="0" distB="0" distL="0" distR="0">
            <wp:extent cx="5943600" cy="1258645"/>
            <wp:effectExtent l="0" t="0" r="0" b="0"/>
            <wp:docPr id="142" name="Picture 142" descr="https://yuml.me/4e017d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4e017d7b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6A1" w:rsidRDefault="006D06A1" w:rsidP="006D06A1">
      <w:pPr>
        <w:pStyle w:val="Heading2"/>
        <w:numPr>
          <w:ilvl w:val="0"/>
          <w:numId w:val="0"/>
        </w:numPr>
        <w:ind w:left="576"/>
      </w:pPr>
    </w:p>
    <w:p w:rsidR="00AE6458" w:rsidRDefault="006D06A1" w:rsidP="006D06A1">
      <w:pPr>
        <w:pStyle w:val="Heading2"/>
      </w:pPr>
      <w:bookmarkStart w:id="21" w:name="_Toc503966502"/>
      <w:r>
        <w:t>Trace &amp; Debug</w:t>
      </w:r>
      <w:bookmarkEnd w:id="21"/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Tracing: </w:t>
      </w:r>
      <w:proofErr w:type="spellStart"/>
      <w:r>
        <w:t>plf_utils.h</w:t>
      </w:r>
      <w:proofErr w:type="spellEnd"/>
      <w:r>
        <w:t xml:space="preserve"> has a Trace print API (PLF_PRINT) with </w:t>
      </w:r>
      <w:proofErr w:type="spellStart"/>
      <w:r>
        <w:t>printgroups</w:t>
      </w:r>
      <w:proofErr w:type="spellEnd"/>
      <w:r>
        <w:t xml:space="preserve"> that can be enabled/disabled via the </w:t>
      </w:r>
      <w:proofErr w:type="spellStart"/>
      <w:r>
        <w:t>cloudAPI</w:t>
      </w:r>
      <w:proofErr w:type="spellEnd"/>
      <w:r>
        <w:t>.</w:t>
      </w:r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Asserts: </w:t>
      </w:r>
      <w:proofErr w:type="spellStart"/>
      <w:r>
        <w:t>plf_assert</w:t>
      </w:r>
      <w:proofErr w:type="spellEnd"/>
      <w:r>
        <w:t xml:space="preserve"> in </w:t>
      </w:r>
      <w:proofErr w:type="spellStart"/>
      <w:r>
        <w:t>plf_utils.h</w:t>
      </w:r>
      <w:proofErr w:type="spellEnd"/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Error return codes: Each module has a unique MODULE_ID to be used as a base for error return codes (e.g. return </w:t>
      </w:r>
      <w:proofErr w:type="gramStart"/>
      <w:r>
        <w:t>–(</w:t>
      </w:r>
      <w:proofErr w:type="gramEnd"/>
      <w:r>
        <w:t>MODULE_ID+1)).</w:t>
      </w:r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Event Counting: See </w:t>
      </w:r>
      <w:proofErr w:type="spellStart"/>
      <w:r>
        <w:t>plf_even_counter.h</w:t>
      </w:r>
      <w:proofErr w:type="spellEnd"/>
    </w:p>
    <w:p w:rsidR="006D06A1" w:rsidRPr="006D06A1" w:rsidRDefault="006D06A1" w:rsidP="006D06A1"/>
    <w:p w:rsidR="00C65906" w:rsidRDefault="00E839C7" w:rsidP="00E839C7">
      <w:pPr>
        <w:pStyle w:val="Heading1"/>
      </w:pPr>
      <w:bookmarkStart w:id="22" w:name="_Toc503966503"/>
      <w:r>
        <w:t>Registry K</w:t>
      </w:r>
      <w:r w:rsidR="00C65906">
        <w:t>eys</w:t>
      </w:r>
      <w:bookmarkEnd w:id="22"/>
    </w:p>
    <w:p w:rsidR="0039000D" w:rsidRPr="00C65906" w:rsidRDefault="0039000D" w:rsidP="00C65906"/>
    <w:p w:rsidR="00C65906" w:rsidRDefault="00C65906" w:rsidP="00C65906">
      <w:r>
        <w:t>REG_KEY_MY_NAME persistent</w:t>
      </w:r>
    </w:p>
    <w:p w:rsidR="00C65906" w:rsidRDefault="00C65906" w:rsidP="00C65906">
      <w:r>
        <w:t>REG_KEY_BUDDY_</w:t>
      </w:r>
      <w:r w:rsidR="0039000D">
        <w:t>X_</w:t>
      </w:r>
      <w:r>
        <w:t>NAME persistent</w:t>
      </w:r>
    </w:p>
    <w:p w:rsidR="00E166D7" w:rsidRDefault="00C65906" w:rsidP="00C65906">
      <w:r>
        <w:t>REG_KEY_BUDDY_</w:t>
      </w:r>
      <w:r w:rsidR="0039000D">
        <w:t>X_</w:t>
      </w:r>
      <w:r>
        <w:t>ID volatile</w:t>
      </w:r>
    </w:p>
    <w:p w:rsidR="00AF4FDD" w:rsidRDefault="00AF4FDD" w:rsidP="00C65906">
      <w:r>
        <w:t>REG_KEY_SECRET_KEY persistent</w:t>
      </w:r>
    </w:p>
    <w:p w:rsidR="0039000D" w:rsidRDefault="0039000D" w:rsidP="00C65906"/>
    <w:p w:rsidR="0039000D" w:rsidRPr="0039000D" w:rsidRDefault="0039000D" w:rsidP="0039000D">
      <w:r>
        <w:t>X=0, 1 or 2</w:t>
      </w:r>
    </w:p>
    <w:p w:rsidR="0039000D" w:rsidRDefault="0039000D" w:rsidP="00E839C7">
      <w:pPr>
        <w:pStyle w:val="Heading1"/>
        <w:numPr>
          <w:ilvl w:val="0"/>
          <w:numId w:val="0"/>
        </w:numPr>
        <w:ind w:left="360" w:hanging="360"/>
      </w:pPr>
    </w:p>
    <w:p w:rsidR="00E166D7" w:rsidRDefault="00832D1E" w:rsidP="00E839C7">
      <w:pPr>
        <w:pStyle w:val="Heading1"/>
      </w:pPr>
      <w:bookmarkStart w:id="23" w:name="_Toc503966504"/>
      <w:r>
        <w:t>Server Side</w:t>
      </w:r>
      <w:bookmarkEnd w:id="23"/>
    </w:p>
    <w:p w:rsidR="00885EB3" w:rsidRDefault="00885EB3" w:rsidP="00885EB3"/>
    <w:p w:rsidR="00885EB3" w:rsidRPr="00885EB3" w:rsidRDefault="00885EB3" w:rsidP="00885EB3">
      <w:proofErr w:type="spellStart"/>
      <w:r>
        <w:t>Message_Handler</w:t>
      </w:r>
      <w:proofErr w:type="spellEnd"/>
      <w:r>
        <w:t xml:space="preserve"> is the central object. </w:t>
      </w:r>
      <w:proofErr w:type="spellStart"/>
      <w:r>
        <w:t>Intercom_name_to_id</w:t>
      </w:r>
      <w:proofErr w:type="spellEnd"/>
      <w:r>
        <w:t xml:space="preserve"> table and </w:t>
      </w:r>
      <w:proofErr w:type="spellStart"/>
      <w:r>
        <w:t>interom_id_to_intercom</w:t>
      </w:r>
      <w:proofErr w:type="spellEnd"/>
      <w:r>
        <w:t xml:space="preserve"> table are used for Intercom name to id mapping and looking up corresponding Intercom objects.</w:t>
      </w:r>
    </w:p>
    <w:p w:rsidR="00430995" w:rsidRDefault="00832D1E" w:rsidP="00832D1E">
      <w:pPr>
        <w:rPr>
          <w:color w:val="FFFFFF" w:themeColor="background1"/>
          <w14:textFill>
            <w14:noFill/>
          </w14:textFill>
        </w:rPr>
      </w:pPr>
      <w:r>
        <w:rPr>
          <w:noProof/>
          <w:lang w:val="nl-BE" w:eastAsia="nl-BE"/>
        </w:rPr>
        <mc:AlternateContent>
          <mc:Choice Requires="wpc">
            <w:drawing>
              <wp:inline distT="0" distB="0" distL="0" distR="0">
                <wp:extent cx="5486400" cy="6431280"/>
                <wp:effectExtent l="0" t="0" r="38100" b="0"/>
                <wp:docPr id="10" name="Canvas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" name="Rectangle 11"/>
                        <wps:cNvSpPr/>
                        <wps:spPr>
                          <a:xfrm>
                            <a:off x="1752600" y="1165860"/>
                            <a:ext cx="1653540" cy="91440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Pr="00832D1E" w:rsidRDefault="00194F42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832D1E">
                                <w:rPr>
                                  <w:b/>
                                </w:rPr>
                                <w:t>MSG_TABLE</w:t>
                              </w:r>
                            </w:p>
                            <w:p w:rsidR="00194F42" w:rsidRDefault="00194F42" w:rsidP="00832D1E">
                              <w:pPr>
                                <w:jc w:val="center"/>
                              </w:pPr>
                              <w:proofErr w:type="spellStart"/>
                              <w:r>
                                <w:t>msg_id</w:t>
                              </w:r>
                              <w:proofErr w:type="spellEnd"/>
                              <w:r>
                                <w:t xml:space="preserve"> -&gt; </w:t>
                              </w:r>
                              <w:proofErr w:type="spellStart"/>
                              <w:r>
                                <w:t>msg_handler_fun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752600" y="2168820"/>
                            <a:ext cx="2316480" cy="102108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Pr="00832D1E" w:rsidRDefault="00194F42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832D1E">
                                <w:rPr>
                                  <w:b/>
                                </w:rPr>
                                <w:t>Intercom_name_to_id_table</w:t>
                              </w:r>
                              <w:proofErr w:type="spellEnd"/>
                            </w:p>
                            <w:p w:rsidR="00194F42" w:rsidRDefault="00194F42" w:rsidP="00832D1E">
                              <w:pPr>
                                <w:jc w:val="center"/>
                              </w:pPr>
                            </w:p>
                            <w:p w:rsidR="00194F42" w:rsidRDefault="00194F42" w:rsidP="00832D1E">
                              <w:pPr>
                                <w:jc w:val="center"/>
                              </w:pPr>
                              <w:proofErr w:type="spellStart"/>
                              <w:r>
                                <w:t>Intercom_name</w:t>
                              </w:r>
                              <w:proofErr w:type="spellEnd"/>
                              <w:r>
                                <w:t xml:space="preserve"> -&gt; </w:t>
                              </w:r>
                              <w:proofErr w:type="spellStart"/>
                              <w:r>
                                <w:t>intercom_id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752600" y="3307080"/>
                            <a:ext cx="2400300" cy="91440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Pr="00832D1E" w:rsidRDefault="00194F42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832D1E">
                                <w:rPr>
                                  <w:b/>
                                </w:rPr>
                                <w:t>Intercom_id_to_intercom_table</w:t>
                              </w:r>
                              <w:proofErr w:type="spellEnd"/>
                            </w:p>
                            <w:p w:rsidR="00194F42" w:rsidRDefault="00194F42" w:rsidP="00832D1E">
                              <w:pPr>
                                <w:jc w:val="center"/>
                              </w:pPr>
                            </w:p>
                            <w:p w:rsidR="00194F42" w:rsidRDefault="00194F42" w:rsidP="00832D1E">
                              <w:pPr>
                                <w:jc w:val="center"/>
                              </w:pPr>
                              <w:proofErr w:type="spellStart"/>
                              <w:r>
                                <w:t>Intercom_id</w:t>
                              </w:r>
                              <w:proofErr w:type="spellEnd"/>
                              <w:r>
                                <w:t xml:space="preserve"> -&gt; intercom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Straight Arrow Connector 15"/>
                        <wps:cNvCnPr>
                          <a:stCxn id="13" idx="2"/>
                          <a:endCxn id="14" idx="0"/>
                        </wps:cNvCnPr>
                        <wps:spPr>
                          <a:xfrm>
                            <a:off x="2910840" y="3189900"/>
                            <a:ext cx="41910" cy="11718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821180" y="114300"/>
                            <a:ext cx="1508760" cy="914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832D1E">
                                <w:rPr>
                                  <w:b/>
                                </w:rPr>
                                <w:t>Message_Handler</w:t>
                              </w:r>
                              <w:proofErr w:type="spellEnd"/>
                            </w:p>
                            <w:p w:rsidR="00194F42" w:rsidRDefault="00194F42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</w:rPr>
                                <w:t>Send()</w:t>
                              </w:r>
                              <w:proofErr w:type="gramEnd"/>
                            </w:p>
                            <w:p w:rsidR="00194F42" w:rsidRPr="00832D1E" w:rsidRDefault="00194F42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</w:rPr>
                                <w:t>Receive()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Straight Arrow Connector 17"/>
                        <wps:cNvCnPr>
                          <a:stCxn id="16" idx="2"/>
                          <a:endCxn id="11" idx="0"/>
                        </wps:cNvCnPr>
                        <wps:spPr>
                          <a:xfrm>
                            <a:off x="2575560" y="1028700"/>
                            <a:ext cx="3810" cy="13716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Rectangle 18"/>
                        <wps:cNvSpPr/>
                        <wps:spPr>
                          <a:xfrm>
                            <a:off x="4061460" y="342900"/>
                            <a:ext cx="914400" cy="4724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C90F00">
                              <w:pPr>
                                <w:jc w:val="center"/>
                              </w:pPr>
                              <w:proofErr w:type="gramStart"/>
                              <w:r>
                                <w:t>socket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Straight Arrow Connector 19"/>
                        <wps:cNvCnPr>
                          <a:stCxn id="16" idx="3"/>
                          <a:endCxn id="18" idx="1"/>
                        </wps:cNvCnPr>
                        <wps:spPr>
                          <a:xfrm>
                            <a:off x="3329940" y="571500"/>
                            <a:ext cx="731520" cy="76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Rectangle 20"/>
                        <wps:cNvSpPr/>
                        <wps:spPr>
                          <a:xfrm>
                            <a:off x="4396740" y="2255520"/>
                            <a:ext cx="1051560" cy="33223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C90F00">
                                <w:rPr>
                                  <w:b/>
                                </w:rPr>
                                <w:t>Intercom</w:t>
                              </w:r>
                            </w:p>
                            <w:p w:rsidR="00194F42" w:rsidRDefault="00194F42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</w:rPr>
                                <w:t>sendTo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>()</w:t>
                              </w:r>
                              <w:proofErr w:type="gramEnd"/>
                            </w:p>
                            <w:p w:rsidR="00194F42" w:rsidRDefault="00194F42" w:rsidP="0039000D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</w:rPr>
                                <w:t>setBuddy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>()</w:t>
                              </w:r>
                              <w:proofErr w:type="gramEnd"/>
                            </w:p>
                            <w:p w:rsidR="00194F42" w:rsidRDefault="00194F42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</w:rPr>
                                <w:t>getEncoderCryptoCodec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>()</w:t>
                              </w:r>
                              <w:proofErr w:type="gramEnd"/>
                            </w:p>
                            <w:p w:rsidR="00194F42" w:rsidRDefault="00194F42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</w:rPr>
                                <w:t>getDecoderCryptoCodec</w:t>
                              </w:r>
                              <w:proofErr w:type="spellEnd"/>
                              <w:proofErr w:type="gramEnd"/>
                            </w:p>
                            <w:p w:rsidR="00194F42" w:rsidRDefault="00194F42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</w:p>
                            <w:p w:rsidR="00194F42" w:rsidRPr="00C90F00" w:rsidRDefault="00194F42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Straight Arrow Connector 21"/>
                        <wps:cNvCnPr>
                          <a:stCxn id="14" idx="3"/>
                          <a:endCxn id="20" idx="1"/>
                        </wps:cNvCnPr>
                        <wps:spPr>
                          <a:xfrm>
                            <a:off x="4152900" y="3764280"/>
                            <a:ext cx="243840" cy="15240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Arrow Connector 22"/>
                        <wps:cNvCnPr>
                          <a:stCxn id="20" idx="0"/>
                        </wps:cNvCnPr>
                        <wps:spPr>
                          <a:xfrm>
                            <a:off x="4922520" y="2255520"/>
                            <a:ext cx="563880" cy="16459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Arrow Connector 23"/>
                        <wps:cNvCnPr>
                          <a:stCxn id="20" idx="0"/>
                          <a:endCxn id="16" idx="3"/>
                        </wps:cNvCnPr>
                        <wps:spPr>
                          <a:xfrm flipH="1" flipV="1">
                            <a:off x="3329940" y="571500"/>
                            <a:ext cx="1592580" cy="16840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8100" y="21336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C90F00">
                              <w:pPr>
                                <w:jc w:val="center"/>
                              </w:pPr>
                              <w:proofErr w:type="spellStart"/>
                              <w:r>
                                <w:t>Msg_voice_data_handler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7620" y="111726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C90F00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Msg_i_am</w:t>
                              </w:r>
                              <w:proofErr w:type="spellEnd"/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_</w:t>
                              </w: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br/>
                                <w:t>handler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0" y="203928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C90F00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Msg_who_is</w:t>
                              </w:r>
                              <w:proofErr w:type="spellEnd"/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_</w:t>
                              </w: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br/>
                                <w:t>handler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0" y="295368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C90F00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Set_buddy</w:t>
                              </w:r>
                              <w:proofErr w:type="spellEnd"/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_</w:t>
                              </w: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br/>
                                <w:t>handler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Straight Arrow Connector 29"/>
                        <wps:cNvCnPr>
                          <a:stCxn id="11" idx="1"/>
                          <a:endCxn id="24" idx="3"/>
                        </wps:cNvCnPr>
                        <wps:spPr>
                          <a:xfrm flipH="1" flipV="1">
                            <a:off x="1234440" y="441960"/>
                            <a:ext cx="518160" cy="118110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Arrow Connector 30"/>
                        <wps:cNvCnPr>
                          <a:stCxn id="11" idx="1"/>
                          <a:endCxn id="25" idx="3"/>
                        </wps:cNvCnPr>
                        <wps:spPr>
                          <a:xfrm flipH="1" flipV="1">
                            <a:off x="1203960" y="1345860"/>
                            <a:ext cx="548640" cy="27720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Arrow Connector 31"/>
                        <wps:cNvCnPr>
                          <a:stCxn id="11" idx="1"/>
                          <a:endCxn id="26" idx="3"/>
                        </wps:cNvCnPr>
                        <wps:spPr>
                          <a:xfrm flipH="1">
                            <a:off x="1196340" y="1623060"/>
                            <a:ext cx="556260" cy="6448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Arrow Connector 32"/>
                        <wps:cNvCnPr>
                          <a:stCxn id="11" idx="1"/>
                          <a:endCxn id="27" idx="3"/>
                        </wps:cNvCnPr>
                        <wps:spPr>
                          <a:xfrm flipH="1">
                            <a:off x="1196340" y="1623060"/>
                            <a:ext cx="556260" cy="15592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2628900" y="952500"/>
                            <a:ext cx="357505" cy="27432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33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4F42" w:rsidRPr="00B54957" w:rsidRDefault="00194F42">
                              <w:pPr>
                                <w:rPr>
                                  <w:color w:val="000000"/>
                                  <w14:textFill>
                                    <w14:solidFill>
                                      <w14:srgbClr w14:val="000000">
                                        <w14:alpha w14:val="50000"/>
                                      </w14:srgbClr>
                                    </w14:solidFill>
                                  </w14:textFill>
                                </w:rPr>
                              </w:pPr>
                              <w:proofErr w:type="gramStart"/>
                              <w:r w:rsidRPr="00B54957">
                                <w:rPr>
                                  <w:color w:val="000000"/>
                                  <w14:textFill>
                                    <w14:solidFill>
                                      <w14:srgbClr w14:val="000000">
                                        <w14:alpha w14:val="50000"/>
                                      </w14:srgbClr>
                                    </w14:solidFill>
                                  </w14:textFill>
                                </w:rPr>
                                <w:t>1..1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 Box 36"/>
                        <wps:cNvSpPr txBox="1"/>
                        <wps:spPr>
                          <a:xfrm>
                            <a:off x="4355760" y="1894500"/>
                            <a:ext cx="399415" cy="27432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33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4F42" w:rsidRDefault="00194F42" w:rsidP="00B54957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proofErr w:type="gramStart"/>
                              <w:r>
                                <w:rPr>
                                  <w:rFonts w:eastAsia="STKaiti" w:cs="Tahoma"/>
                                  <w:color w:val="000000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rgbClr w14:val="000000">
                                        <w14:alpha w14:val="50000"/>
                                      </w14:srgbClr>
                                    </w14:solidFill>
                                  </w14:textFill>
                                </w:rPr>
                                <w:t>n</w:t>
                              </w:r>
                              <w:proofErr w:type="gramEnd"/>
                              <w:r>
                                <w:rPr>
                                  <w:rFonts w:eastAsia="STKaiti" w:cs="Tahoma"/>
                                  <w:color w:val="000000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rgbClr w14:val="000000">
                                        <w14:alpha w14:val="50000"/>
                                      </w14:srgbClr>
                                    </w14:solidFill>
                                  </w14:textFill>
                                </w:rPr>
                                <w:t>..1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6"/>
                        <wps:cNvSpPr txBox="1"/>
                        <wps:spPr>
                          <a:xfrm>
                            <a:off x="3611880" y="563880"/>
                            <a:ext cx="399415" cy="27432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33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4F42" w:rsidRDefault="00194F42" w:rsidP="00B54957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proofErr w:type="gramStart"/>
                              <w:r>
                                <w:rPr>
                                  <w:rFonts w:eastAsia="STKaiti" w:cs="Tahoma"/>
                                  <w:color w:val="000000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rgbClr w14:val="000000">
                                        <w14:alpha w14:val="50000"/>
                                      </w14:srgbClr>
                                    </w14:solidFill>
                                  </w14:textFill>
                                </w:rPr>
                                <w:t>1..1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Straight Arrow Connector 39"/>
                        <wps:cNvCnPr>
                          <a:stCxn id="24" idx="2"/>
                          <a:endCxn id="14" idx="1"/>
                        </wps:cNvCnPr>
                        <wps:spPr>
                          <a:xfrm>
                            <a:off x="636270" y="670560"/>
                            <a:ext cx="1116330" cy="30937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Arrow Connector 40"/>
                        <wps:cNvCnPr>
                          <a:stCxn id="25" idx="2"/>
                          <a:endCxn id="13" idx="1"/>
                        </wps:cNvCnPr>
                        <wps:spPr>
                          <a:xfrm>
                            <a:off x="605790" y="1574460"/>
                            <a:ext cx="1146810" cy="11049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Arrow Connector 41"/>
                        <wps:cNvCnPr/>
                        <wps:spPr>
                          <a:xfrm>
                            <a:off x="605790" y="1584960"/>
                            <a:ext cx="1131570" cy="21488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Arrow Connector 42"/>
                        <wps:cNvCnPr>
                          <a:stCxn id="26" idx="2"/>
                          <a:endCxn id="13" idx="1"/>
                        </wps:cNvCnPr>
                        <wps:spPr>
                          <a:xfrm>
                            <a:off x="598170" y="2496480"/>
                            <a:ext cx="1154430" cy="1828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Straight Arrow Connector 43"/>
                        <wps:cNvCnPr>
                          <a:stCxn id="27" idx="2"/>
                          <a:endCxn id="14" idx="1"/>
                        </wps:cNvCnPr>
                        <wps:spPr>
                          <a:xfrm>
                            <a:off x="598170" y="3410880"/>
                            <a:ext cx="1154430" cy="3534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Straight Arrow Connector 45"/>
                        <wps:cNvCnPr>
                          <a:endCxn id="16" idx="1"/>
                        </wps:cNvCnPr>
                        <wps:spPr>
                          <a:xfrm>
                            <a:off x="1242060" y="441960"/>
                            <a:ext cx="579120" cy="12954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Straight Arrow Connector 46"/>
                        <wps:cNvCnPr>
                          <a:stCxn id="25" idx="3"/>
                          <a:endCxn id="16" idx="1"/>
                        </wps:cNvCnPr>
                        <wps:spPr>
                          <a:xfrm flipV="1">
                            <a:off x="1203960" y="571500"/>
                            <a:ext cx="617220" cy="7743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Straight Arrow Connector 47"/>
                        <wps:cNvCnPr>
                          <a:stCxn id="26" idx="3"/>
                          <a:endCxn id="16" idx="1"/>
                        </wps:cNvCnPr>
                        <wps:spPr>
                          <a:xfrm flipV="1">
                            <a:off x="1196340" y="571500"/>
                            <a:ext cx="624840" cy="16963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Straight Arrow Connector 48"/>
                        <wps:cNvCnPr>
                          <a:stCxn id="27" idx="3"/>
                          <a:endCxn id="16" idx="1"/>
                        </wps:cNvCnPr>
                        <wps:spPr>
                          <a:xfrm flipV="1">
                            <a:off x="1196340" y="571500"/>
                            <a:ext cx="624840" cy="26107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Rectangle 50"/>
                        <wps:cNvSpPr/>
                        <wps:spPr>
                          <a:xfrm>
                            <a:off x="0" y="379188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5E4288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Msg_echo_request_data_handler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0" y="456150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5E4288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Msg_echo_reply_data_handler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Straight Arrow Connector 52"/>
                        <wps:cNvCnPr>
                          <a:stCxn id="50" idx="0"/>
                          <a:endCxn id="14" idx="1"/>
                        </wps:cNvCnPr>
                        <wps:spPr>
                          <a:xfrm flipV="1">
                            <a:off x="598170" y="3764280"/>
                            <a:ext cx="1154430" cy="276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Straight Arrow Connector 53"/>
                        <wps:cNvCnPr>
                          <a:stCxn id="51" idx="0"/>
                          <a:endCxn id="14" idx="1"/>
                        </wps:cNvCnPr>
                        <wps:spPr>
                          <a:xfrm flipV="1">
                            <a:off x="598170" y="3764280"/>
                            <a:ext cx="1154430" cy="7972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Straight Arrow Connector 54"/>
                        <wps:cNvCnPr>
                          <a:endCxn id="16" idx="1"/>
                        </wps:cNvCnPr>
                        <wps:spPr>
                          <a:xfrm flipV="1">
                            <a:off x="1203960" y="571500"/>
                            <a:ext cx="617220" cy="422622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Straight Arrow Connector 55"/>
                        <wps:cNvCnPr>
                          <a:stCxn id="51" idx="3"/>
                          <a:endCxn id="16" idx="1"/>
                        </wps:cNvCnPr>
                        <wps:spPr>
                          <a:xfrm flipV="1">
                            <a:off x="1196340" y="571500"/>
                            <a:ext cx="624840" cy="42186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Straight Arrow Connector 56"/>
                        <wps:cNvCnPr>
                          <a:stCxn id="11" idx="1"/>
                          <a:endCxn id="50" idx="3"/>
                        </wps:cNvCnPr>
                        <wps:spPr>
                          <a:xfrm flipH="1">
                            <a:off x="1196340" y="1623060"/>
                            <a:ext cx="556260" cy="23974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Straight Arrow Connector 57"/>
                        <wps:cNvCnPr>
                          <a:stCxn id="11" idx="1"/>
                          <a:endCxn id="51" idx="3"/>
                        </wps:cNvCnPr>
                        <wps:spPr>
                          <a:xfrm flipH="1">
                            <a:off x="1196340" y="1623060"/>
                            <a:ext cx="556260" cy="316704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0" o:spid="_x0000_s1026" editas="canvas" style="width:6in;height:506.4pt;mso-position-horizontal-relative:char;mso-position-vertical-relative:line" coordsize="54864,64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64312;visibility:visible;mso-wrap-style:square">
                  <v:fill o:detectmouseclick="t"/>
                  <v:path o:connecttype="none"/>
                </v:shape>
                <v:rect id="Rectangle 11" o:spid="_x0000_s1028" style="position:absolute;left:17526;top:11658;width:16535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g3Sr4A&#10;AADbAAAADwAAAGRycy9kb3ducmV2LnhtbERPyQrCMBC9C/5DGMGLaKoHlWoUEQQPLriA17EZ22Iz&#10;KU3U+vdGELzN460zndemEE+qXG5ZQb8XgSBOrM45VXA+rbpjEM4jaywsk4I3OZjPmo0pxtq++EDP&#10;o09FCGEXo4LM+zKW0iUZGXQ9WxIH7mYrgz7AKpW6wlcIN4UcRNFQGsw5NGRY0jKj5H58GAVrk5ui&#10;c+bd4LZ32+vo0nF681Cq3aoXExCeav8X/9xrHeb34ftLOEDO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tYN0q+AAAA2wAAAA8AAAAAAAAAAAAAAAAAmAIAAGRycy9kb3ducmV2&#10;LnhtbFBLBQYAAAAABAAEAPUAAACDAwAAAAA=&#10;" fillcolor="#3e8853 [3208]" strokecolor="#0d5571 [1604]" strokeweight="1pt">
                  <v:textbox>
                    <w:txbxContent>
                      <w:p w:rsidR="00194F42" w:rsidRPr="00832D1E" w:rsidRDefault="00194F42" w:rsidP="00832D1E">
                        <w:pPr>
                          <w:jc w:val="center"/>
                          <w:rPr>
                            <w:b/>
                          </w:rPr>
                        </w:pPr>
                        <w:r w:rsidRPr="00832D1E">
                          <w:rPr>
                            <w:b/>
                          </w:rPr>
                          <w:t>MSG_TABLE</w:t>
                        </w:r>
                      </w:p>
                      <w:p w:rsidR="00194F42" w:rsidRDefault="00194F42" w:rsidP="00832D1E">
                        <w:pPr>
                          <w:jc w:val="center"/>
                        </w:pPr>
                        <w:proofErr w:type="spellStart"/>
                        <w:r>
                          <w:t>msg_id</w:t>
                        </w:r>
                        <w:proofErr w:type="spellEnd"/>
                        <w:r>
                          <w:t xml:space="preserve"> -&gt; </w:t>
                        </w:r>
                        <w:proofErr w:type="spellStart"/>
                        <w:r>
                          <w:t>msg_handler_fun</w:t>
                        </w:r>
                        <w:proofErr w:type="spellEnd"/>
                      </w:p>
                    </w:txbxContent>
                  </v:textbox>
                </v:rect>
                <v:rect id="Rectangle 13" o:spid="_x0000_s1029" style="position:absolute;left:17526;top:21688;width:23164;height:102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YMpsEA&#10;AADbAAAADwAAAGRycy9kb3ducmV2LnhtbERPS4vCMBC+L+x/CCN4EU1V0KU2yiIIHlbFruB1bKYP&#10;bCalidr990YQ9jYf33OSVWdqcafWVZYVjEcRCOLM6ooLBaffzfALhPPIGmvLpOCPHKyWnx8Jxto+&#10;+Ej31BcihLCLUUHpfRNL6bKSDLqRbYgDl9vWoA+wLaRu8RHCTS0nUTSTBisODSU2tC4pu6Y3o2Br&#10;KlMPTryf5Ae3u8zPA6d/bkr1e933AoSnzv+L3+6tDvOn8PolHCC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TGDKbBAAAA2wAAAA8AAAAAAAAAAAAAAAAAmAIAAGRycy9kb3du&#10;cmV2LnhtbFBLBQYAAAAABAAEAPUAAACGAwAAAAA=&#10;" fillcolor="#3e8853 [3208]" strokecolor="#0d5571 [1604]" strokeweight="1pt">
                  <v:textbox>
                    <w:txbxContent>
                      <w:p w:rsidR="00194F42" w:rsidRPr="00832D1E" w:rsidRDefault="00194F42" w:rsidP="00832D1E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832D1E">
                          <w:rPr>
                            <w:b/>
                          </w:rPr>
                          <w:t>Intercom_name_to_id_table</w:t>
                        </w:r>
                        <w:proofErr w:type="spellEnd"/>
                      </w:p>
                      <w:p w:rsidR="00194F42" w:rsidRDefault="00194F42" w:rsidP="00832D1E">
                        <w:pPr>
                          <w:jc w:val="center"/>
                        </w:pPr>
                      </w:p>
                      <w:p w:rsidR="00194F42" w:rsidRDefault="00194F42" w:rsidP="00832D1E">
                        <w:pPr>
                          <w:jc w:val="center"/>
                        </w:pPr>
                        <w:proofErr w:type="spellStart"/>
                        <w:r>
                          <w:t>Intercom_name</w:t>
                        </w:r>
                        <w:proofErr w:type="spellEnd"/>
                        <w:r>
                          <w:t xml:space="preserve"> -&gt; </w:t>
                        </w:r>
                        <w:proofErr w:type="spellStart"/>
                        <w:r>
                          <w:t>intercom_id</w:t>
                        </w:r>
                        <w:proofErr w:type="spellEnd"/>
                      </w:p>
                    </w:txbxContent>
                  </v:textbox>
                </v:rect>
                <v:rect id="Rectangle 14" o:spid="_x0000_s1030" style="position:absolute;left:17526;top:33070;width:24003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+U0sEA&#10;AADbAAAADwAAAGRycy9kb3ducmV2LnhtbERPS4vCMBC+L+x/CCN4EU0V0aU2yiIIHlbFruB1bKYP&#10;bCalidr990YQ9jYf33OSVWdqcafWVZYVjEcRCOLM6ooLBaffzfALhPPIGmvLpOCPHKyWnx8Jxto+&#10;+Ej31BcihLCLUUHpfRNL6bKSDLqRbYgDl9vWoA+wLaRu8RHCTS0nUTSTBisODSU2tC4pu6Y3o2Br&#10;KlMPTryf5Ae3u8zPA6d/bkr1e933AoSnzv+L3+6tDvOn8PolHCC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svlNLBAAAA2wAAAA8AAAAAAAAAAAAAAAAAmAIAAGRycy9kb3du&#10;cmV2LnhtbFBLBQYAAAAABAAEAPUAAACGAwAAAAA=&#10;" fillcolor="#3e8853 [3208]" strokecolor="#0d5571 [1604]" strokeweight="1pt">
                  <v:textbox>
                    <w:txbxContent>
                      <w:p w:rsidR="00194F42" w:rsidRPr="00832D1E" w:rsidRDefault="00194F42" w:rsidP="00832D1E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832D1E">
                          <w:rPr>
                            <w:b/>
                          </w:rPr>
                          <w:t>Intercom_id_to_intercom_table</w:t>
                        </w:r>
                        <w:proofErr w:type="spellEnd"/>
                      </w:p>
                      <w:p w:rsidR="00194F42" w:rsidRDefault="00194F42" w:rsidP="00832D1E">
                        <w:pPr>
                          <w:jc w:val="center"/>
                        </w:pPr>
                      </w:p>
                      <w:p w:rsidR="00194F42" w:rsidRDefault="00194F42" w:rsidP="00832D1E">
                        <w:pPr>
                          <w:jc w:val="center"/>
                        </w:pPr>
                        <w:proofErr w:type="spellStart"/>
                        <w:r>
                          <w:t>Intercom_id</w:t>
                        </w:r>
                        <w:proofErr w:type="spellEnd"/>
                        <w:r>
                          <w:t xml:space="preserve"> -&gt; intercom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5" o:spid="_x0000_s1031" type="#_x0000_t32" style="position:absolute;left:29108;top:31899;width:419;height:11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1HkTcIAAADbAAAADwAAAGRycy9kb3ducmV2LnhtbERPTWvCQBC9F/wPywi9NRuF2BpdRQqh&#10;Ir00CtLbkB2zwexsyG41/nu3IHibx/uc5XqwrbhQ7xvHCiZJCoK4crrhWsFhX7x9gPABWWPrmBTc&#10;yMN6NXpZYq7dlX/oUoZaxBD2OSowIXS5lL4yZNEnriOO3Mn1FkOEfS11j9cYbls5TdOZtNhwbDDY&#10;0aeh6lz+WQVf8/R4DI051Ofil7Lp9nv+vvNKvY6HzQJEoCE8xQ/3Vsf5Gfz/Eg+Qq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1HkTcIAAADbAAAADwAAAAAAAAAAAAAA&#10;AAChAgAAZHJzL2Rvd25yZXYueG1sUEsFBgAAAAAEAAQA+QAAAJADAAAAAA==&#10;" strokecolor="black [3213]" strokeweight="2pt">
                  <v:stroke endarrow="block" joinstyle="miter"/>
                </v:shape>
                <v:rect id="Rectangle 16" o:spid="_x0000_s1032" style="position:absolute;left:18211;top:1143;width:15088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/9Nb4A&#10;AADbAAAADwAAAGRycy9kb3ducmV2LnhtbESPzQrCMBCE74LvEFbwpqkeVKpRRBBE8ODPAyzN2lSb&#10;TWmibd/eCIK3XWZ2vtnVprWleFPtC8cKJuMEBHHmdMG5gtt1P1qA8AFZY+mYFHTkYbPu91aYatfw&#10;md6XkIsYwj5FBSaEKpXSZ4Ys+rGriKN2d7XFENc6l7rGJobbUk6TZCYtFhwJBivaGcqel5eNEKRz&#10;N5k3u+fJtMeCyu5Br06p4aDdLkEEasPf/Ls+6Fh/Bt9f4gBy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QP/TW+AAAA2wAAAA8AAAAAAAAAAAAAAAAAmAIAAGRycy9kb3ducmV2&#10;LnhtbFBLBQYAAAAABAAEAPUAAACDAwAAAAA=&#10;" fillcolor="#1cade4 [3204]" strokecolor="#0d5571 [1604]" strokeweight="1pt">
                  <v:textbox>
                    <w:txbxContent>
                      <w:p w:rsidR="00194F42" w:rsidRDefault="00194F42" w:rsidP="00832D1E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832D1E">
                          <w:rPr>
                            <w:b/>
                          </w:rPr>
                          <w:t>Message_Handler</w:t>
                        </w:r>
                        <w:proofErr w:type="spellEnd"/>
                      </w:p>
                      <w:p w:rsidR="00194F42" w:rsidRDefault="00194F42" w:rsidP="00832D1E">
                        <w:pPr>
                          <w:jc w:val="center"/>
                          <w:rPr>
                            <w:b/>
                          </w:rPr>
                        </w:pPr>
                        <w:proofErr w:type="gramStart"/>
                        <w:r>
                          <w:rPr>
                            <w:b/>
                          </w:rPr>
                          <w:t>Send()</w:t>
                        </w:r>
                        <w:proofErr w:type="gramEnd"/>
                      </w:p>
                      <w:p w:rsidR="00194F42" w:rsidRPr="00832D1E" w:rsidRDefault="00194F42" w:rsidP="00832D1E">
                        <w:pPr>
                          <w:jc w:val="center"/>
                          <w:rPr>
                            <w:b/>
                          </w:rPr>
                        </w:pPr>
                        <w:proofErr w:type="gramStart"/>
                        <w:r>
                          <w:rPr>
                            <w:b/>
                          </w:rPr>
                          <w:t>Receive()</w:t>
                        </w:r>
                        <w:proofErr w:type="gramEnd"/>
                      </w:p>
                    </w:txbxContent>
                  </v:textbox>
                </v:rect>
                <v:shape id="Straight Arrow Connector 17" o:spid="_x0000_s1033" type="#_x0000_t32" style="position:absolute;left:25755;top:10287;width:38;height:13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/focEAAADbAAAADwAAAGRycy9kb3ducmV2LnhtbERPS4vCMBC+C/6HMAt703QFV9ttFBFE&#10;ES8+QLwNzWxTbCalidr992ZB8DYf33PyeWdrcafWV44VfA0TEMSF0xWXCk7H1WAKwgdkjbVjUvBH&#10;Huazfi/HTLsH7+l+CKWIIewzVGBCaDIpfWHIoh+6hjhyv661GCJsS6lbfMRwW8tRknxLixXHBoMN&#10;LQ0V18PNKlinyfkcKnMqr6sLjUebXTrZeqU+P7rFD4hAXXiLX+6NjvMn8P9LPEDOn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z9+hwQAAANsAAAAPAAAAAAAAAAAAAAAA&#10;AKECAABkcnMvZG93bnJldi54bWxQSwUGAAAAAAQABAD5AAAAjwMAAAAA&#10;" strokecolor="black [3213]" strokeweight="2pt">
                  <v:stroke endarrow="block" joinstyle="miter"/>
                </v:shape>
                <v:rect id="Rectangle 18" o:spid="_x0000_s1034" style="position:absolute;left:40614;top:3429;width:9144;height:47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zM3MAA&#10;AADbAAAADwAAAGRycy9kb3ducmV2LnhtbESPzYrCMBDH7wu+Qxhhb9tUD+5SjSKCIIIH3X2AoRmb&#10;ajMpTbTt2zuHBW8zzP/jN6vN4Bv1pC7WgQ3MshwUcRlszZWBv9/91w+omJAtNoHJwEgRNuvJxwoL&#10;G3o+0/OSKiUhHAs04FJqC61j6chjzEJLLLdr6DwmWbtK2w57CfeNnuf5QnusWRoctrRzVN4vDy8l&#10;SOdx9t3v7ic3HGtqxhs9RmM+p8N2CSrRkN7if/fBCr7Ayi8ygF6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tzM3MAAAADbAAAADwAAAAAAAAAAAAAAAACYAgAAZHJzL2Rvd25y&#10;ZXYueG1sUEsFBgAAAAAEAAQA9QAAAIUDAAAAAA==&#10;" fillcolor="#1cade4 [3204]" strokecolor="#0d5571 [1604]" strokeweight="1pt">
                  <v:textbox>
                    <w:txbxContent>
                      <w:p w:rsidR="00194F42" w:rsidRDefault="00194F42" w:rsidP="00C90F00">
                        <w:pPr>
                          <w:jc w:val="center"/>
                        </w:pPr>
                        <w:proofErr w:type="gramStart"/>
                        <w:r>
                          <w:t>socket</w:t>
                        </w:r>
                        <w:proofErr w:type="gramEnd"/>
                      </w:p>
                    </w:txbxContent>
                  </v:textbox>
                </v:rect>
                <v:shape id="Straight Arrow Connector 19" o:spid="_x0000_s1035" type="#_x0000_t32" style="position:absolute;left:33299;top:5715;width:7315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zuSMIAAADbAAAADwAAAGRycy9kb3ducmV2LnhtbERPS2vCQBC+F/wPywi9NRsDfSS6BhFE&#10;Kb3UBsTbkB2zwexsyK4a/71bKPQ2H99zFuVoO3GlwbeOFcySFARx7XTLjYLqZ/PyAcIHZI2dY1Jw&#10;Jw/lcvK0wEK7G3/TdR8aEUPYF6jAhNAXUvrakEWfuJ44cic3WAwRDo3UA95iuO1klqZv0mLLscFg&#10;T2tD9Xl/sQq2eXo4hNZUzXlzpNds95W/f3qlnqfjag4i0Bj+xX/unY7zc/j9JR4gl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hzuSMIAAADbAAAADwAAAAAAAAAAAAAA&#10;AAChAgAAZHJzL2Rvd25yZXYueG1sUEsFBgAAAAAEAAQA+QAAAJADAAAAAA==&#10;" strokecolor="black [3213]" strokeweight="2pt">
                  <v:stroke endarrow="block" joinstyle="miter"/>
                </v:shape>
                <v:rect id="Rectangle 20" o:spid="_x0000_s1036" style="position:absolute;left:43967;top:22555;width:10516;height:332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YKZ70A&#10;AADbAAAADwAAAGRycy9kb3ducmV2LnhtbERPzYrCMBC+C75DGGFvmurBXapRRBBE8KC7DzA0Y1Nt&#10;JqWJtn1757Dg8eP7X297X6sXtbEKbGA+y0ARF8FWXBr4+z1Mf0DFhGyxDkwGBoqw3YxHa8xt6PhC&#10;r2sqlYRwzNGAS6nJtY6FI49xFhpi4W6h9ZgEtqW2LXYS7mu9yLKl9lixNDhsaO+oeFyfXkqQLsP8&#10;u9s/zq4/VVQPd3oOxnxN+t0KVKI+fcT/7qM1sJD18kV+gN6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GsYKZ70AAADbAAAADwAAAAAAAAAAAAAAAACYAgAAZHJzL2Rvd25yZXYu&#10;eG1sUEsFBgAAAAAEAAQA9QAAAIIDAAAAAA==&#10;" fillcolor="#1cade4 [3204]" strokecolor="#0d5571 [1604]" strokeweight="1pt">
                  <v:textbox>
                    <w:txbxContent>
                      <w:p w:rsidR="00194F42" w:rsidRDefault="00194F42" w:rsidP="00C90F00">
                        <w:pPr>
                          <w:jc w:val="center"/>
                          <w:rPr>
                            <w:b/>
                          </w:rPr>
                        </w:pPr>
                        <w:r w:rsidRPr="00C90F00">
                          <w:rPr>
                            <w:b/>
                          </w:rPr>
                          <w:t>Intercom</w:t>
                        </w:r>
                      </w:p>
                      <w:p w:rsidR="00194F42" w:rsidRDefault="00194F42" w:rsidP="00C90F00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</w:rPr>
                          <w:t>sendTo</w:t>
                        </w:r>
                        <w:proofErr w:type="spellEnd"/>
                        <w:r>
                          <w:rPr>
                            <w:b/>
                          </w:rPr>
                          <w:t>()</w:t>
                        </w:r>
                        <w:proofErr w:type="gramEnd"/>
                      </w:p>
                      <w:p w:rsidR="00194F42" w:rsidRDefault="00194F42" w:rsidP="0039000D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</w:rPr>
                          <w:t>setBuddy</w:t>
                        </w:r>
                        <w:proofErr w:type="spellEnd"/>
                        <w:r>
                          <w:rPr>
                            <w:b/>
                          </w:rPr>
                          <w:t>()</w:t>
                        </w:r>
                        <w:proofErr w:type="gramEnd"/>
                      </w:p>
                      <w:p w:rsidR="00194F42" w:rsidRDefault="00194F42" w:rsidP="00C90F00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</w:rPr>
                          <w:t>getEncoderCryptoCodec</w:t>
                        </w:r>
                        <w:proofErr w:type="spellEnd"/>
                        <w:r>
                          <w:rPr>
                            <w:b/>
                          </w:rPr>
                          <w:t>()</w:t>
                        </w:r>
                        <w:proofErr w:type="gramEnd"/>
                      </w:p>
                      <w:p w:rsidR="00194F42" w:rsidRDefault="00194F42" w:rsidP="00C90F00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</w:rPr>
                          <w:t>getDecoderCryptoCodec</w:t>
                        </w:r>
                        <w:proofErr w:type="spellEnd"/>
                        <w:proofErr w:type="gramEnd"/>
                      </w:p>
                      <w:p w:rsidR="00194F42" w:rsidRDefault="00194F42" w:rsidP="00C90F00">
                        <w:pPr>
                          <w:jc w:val="center"/>
                          <w:rPr>
                            <w:b/>
                          </w:rPr>
                        </w:pPr>
                      </w:p>
                      <w:p w:rsidR="00194F42" w:rsidRPr="00C90F00" w:rsidRDefault="00194F42" w:rsidP="00C90F00">
                        <w:pPr>
                          <w:jc w:val="center"/>
                          <w:rPr>
                            <w:b/>
                          </w:rPr>
                        </w:pPr>
                      </w:p>
                    </w:txbxContent>
                  </v:textbox>
                </v:rect>
                <v:shape id="Straight Arrow Connector 21" o:spid="_x0000_s1037" type="#_x0000_t32" style="position:absolute;left:41529;top:37642;width:2438;height:1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Yo88MAAADbAAAADwAAAGRycy9kb3ducmV2LnhtbESPQYvCMBSE78L+h/AW9qaphdW1GmVZ&#10;EEW8WAXZ26N5NsXmpTRR6783guBxmJlvmNmis7W4UusrxwqGgwQEceF0xaWCw37Z/wHhA7LG2jEp&#10;uJOHxfyjN8NMuxvv6JqHUkQI+wwVmBCaTEpfGLLoB64hjt7JtRZDlG0pdYu3CLe1TJNkJC1WHBcM&#10;NvRnqDjnF6tgNUmOx1CZQ3le/tN3ut5Oxhuv1Ndn9zsFEagL7/CrvdYK0iE8v8QfIO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4GKPPDAAAA2wAAAA8AAAAAAAAAAAAA&#10;AAAAoQIAAGRycy9kb3ducmV2LnhtbFBLBQYAAAAABAAEAPkAAACRAwAAAAA=&#10;" strokecolor="black [3213]" strokeweight="2pt">
                  <v:stroke endarrow="block" joinstyle="miter"/>
                </v:shape>
                <v:shape id="Straight Arrow Connector 22" o:spid="_x0000_s1038" type="#_x0000_t32" style="position:absolute;left:49225;top:22555;width:5639;height:164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0tesIAAADbAAAADwAAAGRycy9kb3ducmV2LnhtbESPT2vCQBDF74V+h2UKvYhuDLZodJVS&#10;KO3V1BaPQ3bMBrOzITvV+O27guDx8f78eKvN4Ft1oj42gQ1MJxko4irYhmsDu++P8RxUFGSLbWAy&#10;cKEIm/XjwwoLG868pVMptUojHAs04ES6QutYOfIYJ6EjTt4h9B4lyb7WtsdzGvetzrPsVXtsOBEc&#10;dvTuqDqWfz5xaZePypfRYnb8xJ/9r5PLbCrGPD8Nb0tQQoPcw7f2lzWQ53D9kn6AXv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c0tesIAAADbAAAADwAAAAAAAAAAAAAA&#10;AAChAgAAZHJzL2Rvd25yZXYueG1sUEsFBgAAAAAEAAQA+QAAAJADAAAAAA==&#10;" strokecolor="#1cade4 [3204]" strokeweight=".5pt">
                  <v:stroke endarrow="block" joinstyle="miter"/>
                </v:shape>
                <v:shape id="Straight Arrow Connector 23" o:spid="_x0000_s1039" type="#_x0000_t32" style="position:absolute;left:33299;top:5715;width:15926;height:1684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8KPsIAAADbAAAADwAAAGRycy9kb3ducmV2LnhtbESPT4vCMBTE78J+h/AWvGm6ri5STWUV&#10;BG/+W9Hjo3m2pc1LabK1fnsjCB6HmfkNM190phItNa6wrOBrGIEgTq0uOFPwd1wPpiCcR9ZYWSYF&#10;d3KwSD56c4y1vfGe2oPPRICwi1FB7n0dS+nSnAy6oa2Jg3e1jUEfZJNJ3eAtwE0lR1H0Iw0WHBZy&#10;rGmVU1oe/o2Cs19vyyVjPaF2N5bnk73I6Vip/mf3OwPhqfPv8Ku90QpG3/D8En6ATB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W8KPsIAAADbAAAADwAAAAAAAAAAAAAA&#10;AAChAgAAZHJzL2Rvd25yZXYueG1sUEsFBgAAAAAEAAQA+QAAAJADAAAAAA==&#10;" strokecolor="black [3213]" strokeweight="2pt">
                  <v:stroke endarrow="block" joinstyle="miter"/>
                </v:shape>
                <v:rect id="Rectangle 24" o:spid="_x0000_s1040" style="position:absolute;left:381;top:2133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0MZMEA&#10;AADbAAAADwAAAGRycy9kb3ducmV2LnhtbESP3YrCMBCF7xd8hzDC3m1TZVHpmhYRhGXBC38eYGjG&#10;pmszKU207dsbQfDycH4+zroYbCPu1PnasYJZkoIgLp2uuVJwPu2+ViB8QNbYOCYFI3ko8snHGjPt&#10;ej7Q/RgqEUfYZ6jAhNBmUvrSkEWfuJY4ehfXWQxRdpXUHfZx3DZynqYLabHmSDDY0tZQeT3ebIQg&#10;HcbZst9e92b4q6kZ/+k2KvU5HTY/IAIN4R1+tX+1gvk3PL/EHyD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X9DGTBAAAA2wAAAA8AAAAAAAAAAAAAAAAAmAIAAGRycy9kb3du&#10;cmV2LnhtbFBLBQYAAAAABAAEAPUAAACGAwAAAAA=&#10;" fillcolor="#1cade4 [3204]" strokecolor="#0d5571 [1604]" strokeweight="1pt">
                  <v:textbox>
                    <w:txbxContent>
                      <w:p w:rsidR="00194F42" w:rsidRDefault="00194F42" w:rsidP="00C90F00">
                        <w:pPr>
                          <w:jc w:val="center"/>
                        </w:pPr>
                        <w:proofErr w:type="spellStart"/>
                        <w:r>
                          <w:t>Msg_voice_data_handler</w:t>
                        </w:r>
                        <w:proofErr w:type="spellEnd"/>
                      </w:p>
                    </w:txbxContent>
                  </v:textbox>
                </v:rect>
                <v:rect id="Rectangle 25" o:spid="_x0000_s1041" style="position:absolute;left:76;top:11172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Gp/8EA&#10;AADbAAAADwAAAGRycy9kb3ducmV2LnhtbESP3YrCMBCF7xd8hzDC3m1ThVXpmhYRhGXBC38eYGjG&#10;pmszKU207dsbQfDycH4+zroYbCPu1PnasYJZkoIgLp2uuVJwPu2+ViB8QNbYOCYFI3ko8snHGjPt&#10;ej7Q/RgqEUfYZ6jAhNBmUvrSkEWfuJY4ehfXWQxRdpXUHfZx3DZynqYLabHmSDDY0tZQeT3ebIQg&#10;HcbZst9e92b4q6kZ/+k2KvU5HTY/IAIN4R1+tX+1gvk3PL/EHyD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qxqf/BAAAA2wAAAA8AAAAAAAAAAAAAAAAAmAIAAGRycy9kb3du&#10;cmV2LnhtbFBLBQYAAAAABAAEAPUAAACGAwAAAAA=&#10;" fillcolor="#1cade4 [3204]" strokecolor="#0d5571 [1604]" strokeweight="1pt">
                  <v:textbox>
                    <w:txbxContent>
                      <w:p w:rsidR="00194F42" w:rsidRDefault="00194F42" w:rsidP="00C90F00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proofErr w:type="spellStart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Msg_i_am</w:t>
                        </w:r>
                        <w:proofErr w:type="spellEnd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_</w:t>
                        </w:r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br/>
                          <w:t>handler</w:t>
                        </w:r>
                      </w:p>
                    </w:txbxContent>
                  </v:textbox>
                </v:rect>
                <v:rect id="Rectangle 26" o:spid="_x0000_s1042" style="position:absolute;top:20392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M3iL0A&#10;AADbAAAADwAAAGRycy9kb3ducmV2LnhtbESPywrCMBBF94L/EEZwp6kuVKpRRBBEcOHjA4ZmbKrN&#10;pDTRtn9vBMHl5T4Od7VpbSneVPvCsYLJOAFBnDldcK7gdt2PFiB8QNZYOiYFHXnYrPu9FabaNXym&#10;9yXkIo6wT1GBCaFKpfSZIYt+7Cri6N1dbTFEWedS19jEcVvKaZLMpMWCI8FgRTtD2fPyshGCdO4m&#10;82b3PJn2WFDZPejVKTUctNsliEBt+Id/7YNWMJ3B90v8AXL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mM3iL0AAADbAAAADwAAAAAAAAAAAAAAAACYAgAAZHJzL2Rvd25yZXYu&#10;eG1sUEsFBgAAAAAEAAQA9QAAAIIDAAAAAA==&#10;" fillcolor="#1cade4 [3204]" strokecolor="#0d5571 [1604]" strokeweight="1pt">
                  <v:textbox>
                    <w:txbxContent>
                      <w:p w:rsidR="00194F42" w:rsidRDefault="00194F42" w:rsidP="00C90F00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proofErr w:type="spellStart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Msg_who_is</w:t>
                        </w:r>
                        <w:proofErr w:type="spellEnd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_</w:t>
                        </w:r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br/>
                          <w:t>handler</w:t>
                        </w:r>
                      </w:p>
                    </w:txbxContent>
                  </v:textbox>
                </v:rect>
                <v:rect id="Rectangle 27" o:spid="_x0000_s1043" style="position:absolute;top:29536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+SE70A&#10;AADbAAAADwAAAGRycy9kb3ducmV2LnhtbESPywrCMBBF94L/EEZwp6kuVKpRRBBEcOHjA4ZmbKrN&#10;pDTRtn9vBMHl5T4Od7VpbSneVPvCsYLJOAFBnDldcK7gdt2PFiB8QNZYOiYFHXnYrPu9FabaNXym&#10;9yXkIo6wT1GBCaFKpfSZIYt+7Cri6N1dbTFEWedS19jEcVvKaZLMpMWCI8FgRTtD2fPyshGCdO4m&#10;82b3PJn2WFDZPejVKTUctNsliEBt+Id/7YNWMJ3D90v8AXL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lS+SE70AAADbAAAADwAAAAAAAAAAAAAAAACYAgAAZHJzL2Rvd25yZXYu&#10;eG1sUEsFBgAAAAAEAAQA9QAAAIIDAAAAAA==&#10;" fillcolor="#1cade4 [3204]" strokecolor="#0d5571 [1604]" strokeweight="1pt">
                  <v:textbox>
                    <w:txbxContent>
                      <w:p w:rsidR="00194F42" w:rsidRDefault="00194F42" w:rsidP="00C90F00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proofErr w:type="spellStart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Set_buddy</w:t>
                        </w:r>
                        <w:proofErr w:type="spellEnd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_</w:t>
                        </w:r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br/>
                          <w:t>handler</w:t>
                        </w:r>
                      </w:p>
                    </w:txbxContent>
                  </v:textbox>
                </v:rect>
                <v:shape id="Straight Arrow Connector 29" o:spid="_x0000_s1044" type="#_x0000_t32" style="position:absolute;left:12344;top:4419;width:5182;height:1181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c91MIAAADbAAAADwAAAGRycy9kb3ducmV2LnhtbESPT4vCMBTE78J+h/AW9qbpiopWU1kF&#10;wZv/dtHjo3m2pc1LabK1fnsjCB6HmfkNs1h2phItNa6wrOB7EIEgTq0uOFPwe9r0pyCcR9ZYWSYF&#10;d3KwTD56C4y1vfGB2qPPRICwi1FB7n0dS+nSnAy6ga2Jg3e1jUEfZJNJ3eAtwE0lh1E0kQYLDgs5&#10;1rTOKS2P/0bB2W925YqxHlO7H8nzn73I6Uipr8/uZw7CU+ff4Vd7qxUMZ/D8En6ATB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Ic91MIAAADbAAAADwAAAAAAAAAAAAAA&#10;AAChAgAAZHJzL2Rvd25yZXYueG1sUEsFBgAAAAAEAAQA+QAAAJADAAAAAA==&#10;" strokecolor="black [3213]" strokeweight="2pt">
                  <v:stroke endarrow="block" joinstyle="miter"/>
                </v:shape>
                <v:shape id="Straight Arrow Connector 30" o:spid="_x0000_s1045" type="#_x0000_t32" style="position:absolute;left:12039;top:13458;width:5487;height:277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QClMAAAADbAAAADwAAAGRycy9kb3ducmV2LnhtbERPy2rCQBTdC/2H4Ra604k2FomOoRUC&#10;3fmoostL5poEM3dCZprEv3cWgsvDea/SwdSio9ZVlhVMJxEI4tzqigsFx79svADhPLLG2jIpuJOD&#10;dP02WmGibc976g6+ECGEXYIKSu+bREqXl2TQTWxDHLirbQ36ANtC6hb7EG5qOYuiL2mw4tBQYkOb&#10;kvLb4d8oOPtse/thbObU7WJ5PtmLXMRKfbwP30sQngb/Ej/dv1rBZ1gfvoQfINc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BkApTAAAAA2wAAAA8AAAAAAAAAAAAAAAAA&#10;oQIAAGRycy9kb3ducmV2LnhtbFBLBQYAAAAABAAEAPkAAACOAwAAAAA=&#10;" strokecolor="black [3213]" strokeweight="2pt">
                  <v:stroke endarrow="block" joinstyle="miter"/>
                </v:shape>
                <v:shape id="Straight Arrow Connector 31" o:spid="_x0000_s1046" type="#_x0000_t32" style="position:absolute;left:11963;top:16230;width:5563;height:64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DWJG8UAAADbAAAADwAAAGRycy9kb3ducmV2LnhtbESPzW7CMBCE75V4B2sr9VYcGqiqgEEt&#10;Kn/i1LSHHlfxEqfE68h2Ibw9RqrU42hmvtHMFr1txYl8aBwrGA0zEMSV0w3XCr4+V48vIEJE1tg6&#10;JgUXCrCYD+5mWGh35g86lbEWCcKhQAUmxq6QMlSGLIah64iTd3DeYkzS11J7PCe4beVTlj1Liw2n&#10;BYMdLQ1Vx/LXKpiU+W6zN9/ab9u1/xnnl/f121Kph/v+dQoiUh//w3/trVaQj+D2Jf0AOb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DWJG8UAAADbAAAADwAAAAAAAAAA&#10;AAAAAAChAgAAZHJzL2Rvd25yZXYueG1sUEsFBgAAAAAEAAQA+QAAAJMDAAAAAA==&#10;" strokecolor="black [3213]" strokeweight="2pt">
                  <v:stroke endarrow="block" joinstyle="miter"/>
                </v:shape>
                <v:shape id="Straight Arrow Connector 32" o:spid="_x0000_s1047" type="#_x0000_t32" style="position:absolute;left:11963;top:16230;width:5563;height:1559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cXbMUAAADbAAAADwAAAGRycy9kb3ducmV2LnhtbESPwU7DMBBE75X6D9ZW4tY6NIBQGqeC&#10;CkoRJwIHjqt4GwfidWSbNv17jFSpx9HMvNGU69H24kA+dI4VXC8yEMSN0x23Cj4/nuf3IEJE1tg7&#10;JgUnCrCuppMSC+2O/E6HOrYiQTgUqMDEOBRShsaQxbBwA3Hy9s5bjEn6VmqPxwS3vVxm2Z202HFa&#10;MDjQxlDzU/9aBbd1/vryZr603/Vb/32Tn562jxulrmbjwwpEpDFewuf2TivIl/D/Jf0AWf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OcXbMUAAADbAAAADwAAAAAAAAAA&#10;AAAAAAChAgAAZHJzL2Rvd25yZXYueG1sUEsFBgAAAAAEAAQA+QAAAJMDAAAAAA==&#10;" strokecolor="black [3213]" strokeweight="2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6" o:spid="_x0000_s1048" type="#_x0000_t202" style="position:absolute;left:26289;top:9525;width:3575;height:27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oVSsUA&#10;AADbAAAADwAAAGRycy9kb3ducmV2LnhtbESPQWvCQBSE7wX/w/KE3urGVoJEV5E2gpcWqvXg7ZF9&#10;JtHs27C70eiv7xaEHoeZ+YaZL3vTiAs5X1tWMB4lIIgLq2suFfzs1i9TED4ga2wsk4IbeVguBk9z&#10;zLS98jddtqEUEcI+QwVVCG0mpS8qMuhHtiWO3tE6gyFKV0rt8BrhppGvSZJKgzXHhQpbeq+oOG87&#10;o8BtboePPO3Wk92+yL9ONd4/p6jU87BfzUAE6sN/+NHeaAVvKfx9iT9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+hVKxQAAANsAAAAPAAAAAAAAAAAAAAAAAJgCAABkcnMv&#10;ZG93bnJldi54bWxQSwUGAAAAAAQABAD1AAAAigMAAAAA&#10;" fillcolor="white [3201]" stroked="f" strokeweight=".5pt">
                  <v:fill opacity="21588f"/>
                  <v:textbox>
                    <w:txbxContent>
                      <w:p w:rsidR="00194F42" w:rsidRPr="00B54957" w:rsidRDefault="00194F42">
                        <w:pPr>
                          <w:rPr>
                            <w:color w:val="000000"/>
                            <w14:textFill>
                              <w14:solidFill>
                                <w14:srgbClr w14:val="000000">
                                  <w14:alpha w14:val="50000"/>
                                </w14:srgbClr>
                              </w14:solidFill>
                            </w14:textFill>
                          </w:rPr>
                        </w:pPr>
                        <w:proofErr w:type="gramStart"/>
                        <w:r w:rsidRPr="00B54957">
                          <w:rPr>
                            <w:color w:val="000000"/>
                            <w14:textFill>
                              <w14:solidFill>
                                <w14:srgbClr w14:val="000000">
                                  <w14:alpha w14:val="50000"/>
                                </w14:srgbClr>
                              </w14:solidFill>
                            </w14:textFill>
                          </w:rPr>
                          <w:t>1..1</w:t>
                        </w:r>
                        <w:proofErr w:type="gramEnd"/>
                      </w:p>
                    </w:txbxContent>
                  </v:textbox>
                </v:shape>
                <v:shape id="Text Box 36" o:spid="_x0000_s1049" type="#_x0000_t202" style="position:absolute;left:43557;top:18945;width:3994;height:27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aw0cUA&#10;AADbAAAADwAAAGRycy9kb3ducmV2LnhtbESPT2sCMRTE7wW/Q3hCbzWrFpXVKOIf8KJQtYfeHpvn&#10;7rablyWJuvrpjSD0OMzMb5jJrDGVuJDzpWUF3U4CgjizuuRcwfGw/hiB8AFZY2WZFNzIw2zaeptg&#10;qu2Vv+iyD7mIEPYpKihCqFMpfVaQQd+xNXH0TtYZDFG6XGqH1wg3lewlyUAaLDkuFFjToqDsb382&#10;Ctzm9rNcDc7rz8N3ttr9lnjfjlCp93YzH4MI1IT/8Ku90Qr6Q3h+iT9AT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trDRxQAAANsAAAAPAAAAAAAAAAAAAAAAAJgCAABkcnMv&#10;ZG93bnJldi54bWxQSwUGAAAAAAQABAD1AAAAigMAAAAA&#10;" fillcolor="white [3201]" stroked="f" strokeweight=".5pt">
                  <v:fill opacity="21588f"/>
                  <v:textbox>
                    <w:txbxContent>
                      <w:p w:rsidR="00194F42" w:rsidRDefault="00194F42" w:rsidP="00B54957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proofErr w:type="gramStart"/>
                        <w:r>
                          <w:rPr>
                            <w:rFonts w:eastAsia="STKaiti" w:cs="Tahoma"/>
                            <w:color w:val="000000"/>
                            <w:sz w:val="22"/>
                            <w:szCs w:val="22"/>
                            <w:lang w:val="en-US"/>
                            <w14:textFill>
                              <w14:solidFill>
                                <w14:srgbClr w14:val="000000">
                                  <w14:alpha w14:val="50000"/>
                                </w14:srgbClr>
                              </w14:solidFill>
                            </w14:textFill>
                          </w:rPr>
                          <w:t>n</w:t>
                        </w:r>
                        <w:proofErr w:type="gramEnd"/>
                        <w:r>
                          <w:rPr>
                            <w:rFonts w:eastAsia="STKaiti" w:cs="Tahoma"/>
                            <w:color w:val="000000"/>
                            <w:sz w:val="22"/>
                            <w:szCs w:val="22"/>
                            <w:lang w:val="en-US"/>
                            <w14:textFill>
                              <w14:solidFill>
                                <w14:srgbClr w14:val="000000">
                                  <w14:alpha w14:val="50000"/>
                                </w14:srgbClr>
                              </w14:solidFill>
                            </w14:textFill>
                          </w:rPr>
                          <w:t>..1</w:t>
                        </w:r>
                      </w:p>
                    </w:txbxContent>
                  </v:textbox>
                </v:shape>
                <v:shape id="Text Box 36" o:spid="_x0000_s1050" type="#_x0000_t202" style="position:absolute;left:36118;top:5638;width:3994;height:27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kko8EA&#10;AADbAAAADwAAAGRycy9kb3ducmV2LnhtbERPy4rCMBTdC/MP4Q7MTlN1kFKNIjMKbkbwtXB3aa5t&#10;tbkpSdQ6X28WgsvDeU9mranFjZyvLCvo9xIQxLnVFRcK9rtlNwXhA7LG2jIpeJCH2fSjM8FM2ztv&#10;6LYNhYgh7DNUUIbQZFL6vCSDvmcb4sidrDMYInSF1A7vMdzUcpAkI2mw4thQYkM/JeWX7dUocKvH&#10;8Xcxui6/d4d8sT5X+P+XolJfn+18DCJQG97il3ulFQzj2Pgl/gA5f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4pJKPBAAAA2wAAAA8AAAAAAAAAAAAAAAAAmAIAAGRycy9kb3du&#10;cmV2LnhtbFBLBQYAAAAABAAEAPUAAACGAwAAAAA=&#10;" fillcolor="white [3201]" stroked="f" strokeweight=".5pt">
                  <v:fill opacity="21588f"/>
                  <v:textbox>
                    <w:txbxContent>
                      <w:p w:rsidR="00194F42" w:rsidRDefault="00194F42" w:rsidP="00B54957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proofErr w:type="gramStart"/>
                        <w:r>
                          <w:rPr>
                            <w:rFonts w:eastAsia="STKaiti" w:cs="Tahoma"/>
                            <w:color w:val="000000"/>
                            <w:sz w:val="22"/>
                            <w:szCs w:val="22"/>
                            <w:lang w:val="en-US"/>
                            <w14:textFill>
                              <w14:solidFill>
                                <w14:srgbClr w14:val="000000">
                                  <w14:alpha w14:val="50000"/>
                                </w14:srgbClr>
                              </w14:solidFill>
                            </w14:textFill>
                          </w:rPr>
                          <w:t>1..1</w:t>
                        </w:r>
                        <w:proofErr w:type="gramEnd"/>
                      </w:p>
                    </w:txbxContent>
                  </v:textbox>
                </v:shape>
                <v:shape id="Straight Arrow Connector 39" o:spid="_x0000_s1051" type="#_x0000_t32" style="position:absolute;left:6362;top:6705;width:11164;height:3093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Ap1sMAAADbAAAADwAAAGRycy9kb3ducmV2LnhtbESPW2vCQBCF3wv9D8sUfBHdeKnU1FVK&#10;QexrUys+DtlpNpidDdmpxn/fFYQ+Hs7l46w2vW/UmbpYBzYwGWegiMtga64M7L+2oxdQUZAtNoHJ&#10;wJUibNaPDyvMbbjwJ50LqVQa4ZijASfS5lrH0pHHOA4tcfJ+QudRkuwqbTu8pHHf6GmWLbTHmhPB&#10;YUvvjspT8esTl/bTYfE8XM5PO/w+Hpxc5xMxZvDUv72CEurlP3xvf1gDsyXcvqQfoN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6wKdbDAAAA2wAAAA8AAAAAAAAAAAAA&#10;AAAAoQIAAGRycy9kb3ducmV2LnhtbFBLBQYAAAAABAAEAPkAAACRAwAAAAA=&#10;" strokecolor="#1cade4 [3204]" strokeweight=".5pt">
                  <v:stroke endarrow="block" joinstyle="miter"/>
                </v:shape>
                <v:shape id="Straight Arrow Connector 40" o:spid="_x0000_s1052" type="#_x0000_t32" style="position:absolute;left:6057;top:15744;width:11469;height:1104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4zzNsAAAADbAAAADwAAAGRycy9kb3ducmV2LnhtbERPTUvDQBC9C/6HZQQvpd20RNHYbRFB&#10;9GpapcchO2ZDs7MhO7bpv3cOgsfH+15vp9ibE425S+xguSjAEDfJd9w62O9e5w9gsiB77BOTgwtl&#10;2G6ur9ZY+XTmDzrV0hoN4VyhgyAyVNbmJlDEvEgDsXLfaYwoCsfW+hHPGh57uyqKexuxY20IONBL&#10;oOZY/0Ttpf1qVt/NHsvjG34evoJcyqU4d3szPT+BEZrkX/znfvcOSl2vX/QH2M0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eM8zbAAAAA2wAAAA8AAAAAAAAAAAAAAAAA&#10;oQIAAGRycy9kb3ducmV2LnhtbFBLBQYAAAAABAAEAPkAAACOAwAAAAA=&#10;" strokecolor="#1cade4 [3204]" strokeweight=".5pt">
                  <v:stroke endarrow="block" joinstyle="miter"/>
                </v:shape>
                <v:shape id="Straight Arrow Connector 41" o:spid="_x0000_s1053" type="#_x0000_t32" style="position:absolute;left:6057;top:15849;width:11316;height:2148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BWrcIAAADbAAAADwAAAGRycy9kb3ducmV2LnhtbESPT0vDQBDF7wW/wzKCl2I3KWnR2G0R&#10;QfTaNIrHITtmQ7OzITu26bd3C4LHx/vz4212k+/VicbYBTaQLzJQxE2wHbcG6sPr/QOoKMgW+8Bk&#10;4EIRdtub2QZLG868p1MlrUojHEs04ESGUuvYOPIYF2EgTt53GD1KkmOr7YjnNO57vcyytfbYcSI4&#10;HOjFUXOsfnziUr2cV6v5Y3F8w4+vTyeXIhdj7m6n5ydQQpP8h//a79ZAkcP1S/oBevs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MBWrcIAAADbAAAADwAAAAAAAAAAAAAA&#10;AAChAgAAZHJzL2Rvd25yZXYueG1sUEsFBgAAAAAEAAQA+QAAAJADAAAAAA==&#10;" strokecolor="#1cade4 [3204]" strokeweight=".5pt">
                  <v:stroke endarrow="block" joinstyle="miter"/>
                </v:shape>
                <v:shape id="Straight Arrow Connector 42" o:spid="_x0000_s1054" type="#_x0000_t32" style="position:absolute;left:5981;top:24964;width:11545;height:18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LI2sIAAADbAAAADwAAAGRycy9kb3ducmV2LnhtbESPT2vCQBDF7wW/wzJCL1I3hlTa1FVK&#10;obRXoy09DtlpNpidDdmpxm/fFQSPj/fnx1ttRt+pIw2xDWxgMc9AEdfBttwY2O/eH55ARUG22AUm&#10;A2eKsFlP7lZY2nDiLR0raVQa4ViiASfSl1rH2pHHOA89cfJ+w+BRkhwabQc8pXHf6TzLltpjy4ng&#10;sKc3R/Wh+vOJS/t8Vj3OnovDB379fDs5Fwsx5n46vr6AEhrlFr62P62BIofLl/QD9P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BLI2sIAAADbAAAADwAAAAAAAAAAAAAA&#10;AAChAgAAZHJzL2Rvd25yZXYueG1sUEsFBgAAAAAEAAQA+QAAAJADAAAAAA==&#10;" strokecolor="#1cade4 [3204]" strokeweight=".5pt">
                  <v:stroke endarrow="block" joinstyle="miter"/>
                </v:shape>
                <v:shape id="Straight Arrow Connector 43" o:spid="_x0000_s1055" type="#_x0000_t32" style="position:absolute;left:5981;top:34108;width:11545;height:35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15tQcMAAADbAAAADwAAAGRycy9kb3ducmV2LnhtbESPT0vDQBDF7wW/wzKCl9JuWqPU2G0R&#10;QfTaGEuPQ3bMhmZnQ3Zs02/vCkKPj/fnx1tvR9+pEw2xDWxgMc9AEdfBttwYqD7fZitQUZAtdoHJ&#10;wIUibDc3kzUWNpx5R6dSGpVGOBZowIn0hdaxduQxzkNPnLzvMHiUJIdG2wHPadx3epllj9pjy4ng&#10;sKdXR/Wx/PGJS9VyWj5Mn/LjO34d9k4u+UKMubsdX55BCY1yDf+3P6yB/B7+vqQfoD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debUHDAAAA2wAAAA8AAAAAAAAAAAAA&#10;AAAAoQIAAGRycy9kb3ducmV2LnhtbFBLBQYAAAAABAAEAPkAAACRAwAAAAA=&#10;" strokecolor="#1cade4 [3204]" strokeweight=".5pt">
                  <v:stroke endarrow="block" joinstyle="miter"/>
                </v:shape>
                <v:shape id="Straight Arrow Connector 45" o:spid="_x0000_s1056" type="#_x0000_t32" style="position:absolute;left:12420;top:4419;width:5791;height:12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/5ieMYAAADbAAAADwAAAGRycy9kb3ducmV2LnhtbESPQWvCQBSE74L/YXkFb7ppbdVGVymC&#10;tMWLjWLb2yP7TBazb0N2Nem/dwuFHoeZ+YZZrDpbiSs13jhWcD9KQBDnThsuFBz2m+EMhA/IGivH&#10;pOCHPKyW/d4CU+1a/qBrFgoRIexTVFCGUKdS+rwki37kauLonVxjMUTZFFI32Ea4reRDkkykRcNx&#10;ocSa1iXl5+xiFeSHr89n2pmjbsdm+lpvv7fj7F2pwV33MgcRqAv/4b/2m1bw+AS/X+IPkM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/+YnjGAAAA2wAAAA8AAAAAAAAA&#10;AAAAAAAAoQIAAGRycy9kb3ducmV2LnhtbFBLBQYAAAAABAAEAPkAAACUAwAAAAA=&#10;" strokecolor="black [3213]" strokeweight=".5pt">
                  <v:stroke endarrow="block" joinstyle="miter"/>
                </v:shape>
                <v:shape id="Straight Arrow Connector 46" o:spid="_x0000_s1057" type="#_x0000_t32" style="position:absolute;left:12039;top:5715;width:6172;height:774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4WDcMAAADbAAAADwAAAGRycy9kb3ducmV2LnhtbESP3YrCMBSE7xd8h3CEvRFNXBaVahQR&#10;FUV2wZ8HODTHttic1CZqffuNIOzlMDPfMJNZY0txp9oXjjX0ewoEcepMwZmG03HVHYHwAdlg6Zg0&#10;PMnDbNr6mGBi3IP3dD+ETEQI+wQ15CFUiZQ+zcmi77mKOHpnV1sMUdaZNDU+ItyW8kupgbRYcFzI&#10;saJFTunlcLMa7HK9GTad50/Hltej2Xm1/Q1K6892Mx+DCNSE//C7vTEavgfw+hJ/gJz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eFg3DAAAA2wAAAA8AAAAAAAAAAAAA&#10;AAAAoQIAAGRycy9kb3ducmV2LnhtbFBLBQYAAAAABAAEAPkAAACRAwAAAAA=&#10;" strokecolor="black [3213]" strokeweight=".5pt">
                  <v:stroke endarrow="block" joinstyle="miter"/>
                </v:shape>
                <v:shape id="Straight Arrow Connector 47" o:spid="_x0000_s1058" type="#_x0000_t32" style="position:absolute;left:11963;top:5715;width:6248;height:1696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KzlsQAAADbAAAADwAAAGRycy9kb3ducmV2LnhtbESP0WrCQBRE3wX/YbmCL6K7lmJK6ioi&#10;bUkpLTT6AZfsbRLM3k2zq4l/3y0IPg4zc4ZZbwfbiAt1vnasYblQIIgLZ2ouNRwPr/MnED4gG2wc&#10;k4YredhuxqM1psb1/E2XPJQiQtinqKEKoU2l9EVFFv3CtcTR+3GdxRBlV0rTYR/htpEPSq2kxZrj&#10;QoUt7SsqTvnZarAvb1kyzK6fM9v8HsyHV+9fQWk9nQy7ZxCBhnAP39qZ0fCYwP+X+APk5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krOWxAAAANsAAAAPAAAAAAAAAAAA&#10;AAAAAKECAABkcnMvZG93bnJldi54bWxQSwUGAAAAAAQABAD5AAAAkgMAAAAA&#10;" strokecolor="black [3213]" strokeweight=".5pt">
                  <v:stroke endarrow="block" joinstyle="miter"/>
                </v:shape>
                <v:shape id="Straight Arrow Connector 48" o:spid="_x0000_s1059" type="#_x0000_t32" style="position:absolute;left:11963;top:5715;width:6248;height:2610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0n5MAAAADbAAAADwAAAGRycy9kb3ducmV2LnhtbERPy4rCMBTdC/5DuIIb0USRUapRRHRw&#10;GBR8fMClubbF5qY2Ga1/bxYDLg/nPV82thQPqn3hWMNwoEAQp84UnGm4nLf9KQgfkA2WjknDizws&#10;F+3WHBPjnnykxylkIoawT1BDHkKVSOnTnCz6gauII3d1tcUQYZ1JU+MzhttSjpT6khYLjg05VrTO&#10;Kb2d/qwGu/neTZrea9+z5f1sfr36OQSldbfTrGYgAjXhI/5374yGcRwbv8QfIBd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4NJ+TAAAAA2wAAAA8AAAAAAAAAAAAAAAAA&#10;oQIAAGRycy9kb3ducmV2LnhtbFBLBQYAAAAABAAEAPkAAACOAwAAAAA=&#10;" strokecolor="black [3213]" strokeweight=".5pt">
                  <v:stroke endarrow="block" joinstyle="miter"/>
                </v:shape>
                <v:rect id="Rectangle 50" o:spid="_x0000_s1060" style="position:absolute;top:37918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B5Gr4A&#10;AADbAAAADwAAAGRycy9kb3ducmV2LnhtbERPzYrCMBC+C75DGGFvmrrgKtUoIgiLsAd/HmBoxqba&#10;TEoTbfv2O4eFPX58/5td72v1pjZWgQ3MZxko4iLYiksDt+txugIVE7LFOjAZGCjCbjsebTC3oeMz&#10;vS+pVBLCMUcDLqUm1zoWjjzGWWiIhbuH1mMS2JbatthJuK/1Z5Z9aY8VS4PDhg6Oiufl5aUE6TzM&#10;l93h+eP6U0X18KDXYMzHpN+vQSXq07/4z/1tDSxkvXyRH6C3v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LAeRq+AAAA2wAAAA8AAAAAAAAAAAAAAAAAmAIAAGRycy9kb3ducmV2&#10;LnhtbFBLBQYAAAAABAAEAPUAAACDAwAAAAA=&#10;" fillcolor="#1cade4 [3204]" strokecolor="#0d5571 [1604]" strokeweight="1pt">
                  <v:textbox>
                    <w:txbxContent>
                      <w:p w:rsidR="00194F42" w:rsidRDefault="00194F42" w:rsidP="005E4288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proofErr w:type="spellStart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Msg_echo_request_data_handler</w:t>
                        </w:r>
                        <w:proofErr w:type="spellEnd"/>
                      </w:p>
                    </w:txbxContent>
                  </v:textbox>
                </v:rect>
                <v:rect id="Rectangle 51" o:spid="_x0000_s1061" style="position:absolute;top:45615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zcgcAA&#10;AADbAAAADwAAAGRycy9kb3ducmV2LnhtbESP3YrCMBCF7xd8hzCCd2tawVW6prIIgghe+PMAQzPb&#10;dNtMShNt+/ZGEPbycH4+zmY72EY8qPOVYwXpPAFBXDhdcangdt1/rkH4gKyxcUwKRvKwzScfG8y0&#10;6/lMj0soRRxhn6ECE0KbSekLQxb93LXE0ft1ncUQZVdK3WEfx20jF0nyJS1WHAkGW9oZKurL3UYI&#10;0nlMV/2uPpnhWFEz/tF9VGo2HX6+QQQawn/43T5oBcsUXl/iD5D5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YzcgcAAAADbAAAADwAAAAAAAAAAAAAAAACYAgAAZHJzL2Rvd25y&#10;ZXYueG1sUEsFBgAAAAAEAAQA9QAAAIUDAAAAAA==&#10;" fillcolor="#1cade4 [3204]" strokecolor="#0d5571 [1604]" strokeweight="1pt">
                  <v:textbox>
                    <w:txbxContent>
                      <w:p w:rsidR="00194F42" w:rsidRDefault="00194F42" w:rsidP="005E4288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proofErr w:type="spellStart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Msg_echo_reply_data_handler</w:t>
                        </w:r>
                        <w:proofErr w:type="spellEnd"/>
                      </w:p>
                    </w:txbxContent>
                  </v:textbox>
                </v:rect>
                <v:shape id="Straight Arrow Connector 52" o:spid="_x0000_s1062" type="#_x0000_t32" style="position:absolute;left:5981;top:37642;width:11545;height:27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xd1YsUAAADbAAAADwAAAGRycy9kb3ducmV2LnhtbESPQWvCQBSE74X+h+UJXopuqlVK6io1&#10;InitFbS3R/aZTc2+TbNrjP76rlDocZiZb5jZorOVaKnxpWMFz8MEBHHudMmFgt3nevAKwgdkjZVj&#10;UnAlD4v548MMU+0u/EHtNhQiQtinqMCEUKdS+tyQRT90NXH0jq6xGKJsCqkbvES4reQoSabSYslx&#10;wWBNmaH8tD1bBV/HiW6X2arMzSEb759ebj/fh5VS/V73/gYiUBf+w3/tjVYwGcH9S/wBcv4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xd1YsUAAADbAAAADwAAAAAAAAAA&#10;AAAAAAChAgAAZHJzL2Rvd25yZXYueG1sUEsFBgAAAAAEAAQA+QAAAJMDAAAAAA==&#10;" strokecolor="#1cade4 [3204]" strokeweight=".5pt">
                  <v:stroke endarrow="block" joinstyle="miter"/>
                </v:shape>
                <v:shape id="Straight Arrow Connector 53" o:spid="_x0000_s1063" type="#_x0000_t32" style="position:absolute;left:5981;top:37642;width:11545;height:797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vQ+cUAAADbAAAADwAAAGRycy9kb3ducmV2LnhtbESPQWvCQBSE74L/YXlCL6KbapWSuopG&#10;hF5rBe3tkX1mU7Nv0+w2xv76rlDocZiZb5jFqrOVaKnxpWMFj+MEBHHudMmFgsP7bvQMwgdkjZVj&#10;UnAjD6tlv7fAVLsrv1G7D4WIEPYpKjAh1KmUPjdk0Y9dTRy9s2sshiibQuoGrxFuKzlJkrm0WHJc&#10;MFhTZii/7L+tgo/zTLebbFvm5pRNj8Onn6/P01aph0G3fgERqAv/4b/2q1Ywm8L9S/wB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FvQ+cUAAADbAAAADwAAAAAAAAAA&#10;AAAAAAChAgAAZHJzL2Rvd25yZXYueG1sUEsFBgAAAAAEAAQA+QAAAJMDAAAAAA==&#10;" strokecolor="#1cade4 [3204]" strokeweight=".5pt">
                  <v:stroke endarrow="block" joinstyle="miter"/>
                </v:shape>
                <v:shape id="Straight Arrow Connector 54" o:spid="_x0000_s1064" type="#_x0000_t32" style="position:absolute;left:12039;top:5715;width:6172;height:4226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m7PMQAAADbAAAADwAAAGRycy9kb3ducmV2LnhtbESP3WoCMRSE7wu+QzhCb0QTpf6wGkWK&#10;ilIq+PMAh81xd3Fzst2kur59Iwi9HGbmG2a2aGwpblT7wrGGfk+BIE6dKTjTcD6tuxMQPiAbLB2T&#10;hgd5WMxbbzNMjLvzgW7HkIkIYZ+ghjyEKpHSpzlZ9D1XEUfv4mqLIco6k6bGe4TbUg6UGkmLBceF&#10;HCv6zCm9Hn+tBrvabMdN5/HdseXPyXx5tdsHpfV7u1lOQQRqwn/41d4aDcMPeH6JP0DO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mbs8xAAAANsAAAAPAAAAAAAAAAAA&#10;AAAAAKECAABkcnMvZG93bnJldi54bWxQSwUGAAAAAAQABAD5AAAAkgMAAAAA&#10;" strokecolor="black [3213]" strokeweight=".5pt">
                  <v:stroke endarrow="block" joinstyle="miter"/>
                </v:shape>
                <v:shape id="Straight Arrow Connector 55" o:spid="_x0000_s1065" type="#_x0000_t32" style="position:absolute;left:11963;top:5715;width:6248;height:4218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Uep8MAAADbAAAADwAAAGRycy9kb3ducmV2LnhtbESP3YrCMBSE7wXfIRzBG9FkBX+oRhFR&#10;cVl2wZ8HODTHtticdJuo9e03C4KXw8x8w8yXjS3FnWpfONbwMVAgiFNnCs40nE/b/hSED8gGS8ek&#10;4Ukelot2a46JcQ8+0P0YMhEh7BPUkIdQJVL6NCeLfuAq4uhdXG0xRFln0tT4iHBbyqFSY2mx4LiQ&#10;Y0XrnNLr8WY12M1uP2l6z++eLX9P5surz5+gtO52mtUMRKAmvMOv9t5oGI3g/0v8AXL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XVHqfDAAAA2wAAAA8AAAAAAAAAAAAA&#10;AAAAoQIAAGRycy9kb3ducmV2LnhtbFBLBQYAAAAABAAEAPkAAACRAwAAAAA=&#10;" strokecolor="black [3213]" strokeweight=".5pt">
                  <v:stroke endarrow="block" joinstyle="miter"/>
                </v:shape>
                <v:shape id="Straight Arrow Connector 56" o:spid="_x0000_s1066" type="#_x0000_t32" style="position:absolute;left:11963;top:16230;width:5563;height:2397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P0z8QAAADbAAAADwAAAGRycy9kb3ducmV2LnhtbESPQWsCMRSE7wX/Q3iCt5ptrSJbo7Si&#10;1uLJ1YPHx+Z1s+3mZUmirv++KQg9DjPfDDNbdLYRF/KhdqzgaZiBIC6drrlScDysH6cgQkTW2Dgm&#10;BTcKsJj3HmaYa3flPV2KWIlUwiFHBSbGNpcylIYshqFriZP35bzFmKSvpPZ4TeW2kc9ZNpEWa04L&#10;BltaGip/irNVMC5Gnx87c9J+22z898vottq8L5Ua9Lu3VxCRuvgfvtNbnbgJ/H1JP0DO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A/TPxAAAANsAAAAPAAAAAAAAAAAA&#10;AAAAAKECAABkcnMvZG93bnJldi54bWxQSwUGAAAAAAQABAD5AAAAkgMAAAAA&#10;" strokecolor="black [3213]" strokeweight="2pt">
                  <v:stroke endarrow="block" joinstyle="miter"/>
                </v:shape>
                <v:shape id="Straight Arrow Connector 57" o:spid="_x0000_s1067" type="#_x0000_t32" style="position:absolute;left:11963;top:16230;width:5563;height:3167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9RVMUAAADbAAAADwAAAGRycy9kb3ducmV2LnhtbESPT08CMRTE7yR+h+aZeJOu/BGyUogQ&#10;BYwnFg4cX7bP7er2ddNWWL49NTHhOJn5zWRmi8424kQ+1I4VPPUzEMSl0zVXCg7798cpiBCRNTaO&#10;ScGFAizmd70Z5tqdeUenIlYilXDIUYGJsc2lDKUhi6HvWuLkfTlvMSbpK6k9nlO5beQgy56lxZrT&#10;gsGWVobKn+LXKhgXw4/Npzlqv23W/ns0vLytlyulHu671xcQkbp4C//TW524Cfx9ST9Az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U9RVMUAAADbAAAADwAAAAAAAAAA&#10;AAAAAAChAgAAZHJzL2Rvd25yZXYueG1sUEsFBgAAAAAEAAQA+QAAAJMDAAAAAA==&#10;" strokecolor="black [3213]" strokeweight="2pt">
                  <v:stroke endarrow="block" joinstyle="miter"/>
                </v:shape>
                <w10:anchorlock/>
              </v:group>
            </w:pict>
          </mc:Fallback>
        </mc:AlternateContent>
      </w:r>
    </w:p>
    <w:p w:rsidR="00430995" w:rsidRPr="00430995" w:rsidRDefault="00430995" w:rsidP="00430995"/>
    <w:p w:rsidR="00430995" w:rsidRDefault="00430995" w:rsidP="00430995"/>
    <w:p w:rsidR="00430995" w:rsidRDefault="00430995" w:rsidP="00430995">
      <w:r>
        <w:tab/>
      </w:r>
    </w:p>
    <w:p w:rsidR="00430995" w:rsidRDefault="00430995" w:rsidP="00E839C7">
      <w:pPr>
        <w:pStyle w:val="Heading1"/>
      </w:pPr>
      <w:bookmarkStart w:id="24" w:name="_Toc503966505"/>
      <w:r>
        <w:t>Manuf_config.py</w:t>
      </w:r>
      <w:bookmarkEnd w:id="24"/>
    </w:p>
    <w:p w:rsidR="00832D1E" w:rsidRPr="00430995" w:rsidRDefault="00430995" w:rsidP="00430995">
      <w:pPr>
        <w:tabs>
          <w:tab w:val="left" w:pos="3984"/>
        </w:tabs>
      </w:pPr>
      <w:r>
        <w:rPr>
          <w:noProof/>
          <w:lang w:val="nl-BE" w:eastAsia="nl-BE"/>
        </w:rPr>
        <mc:AlternateContent>
          <mc:Choice Requires="wpc">
            <w:drawing>
              <wp:inline distT="0" distB="0" distL="0" distR="0" wp14:anchorId="6B565AD4" wp14:editId="6AE76B14">
                <wp:extent cx="5486400" cy="6431280"/>
                <wp:effectExtent l="0" t="0" r="0" b="0"/>
                <wp:docPr id="146" name="Canvas 1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03" name="Rectangle 103"/>
                        <wps:cNvSpPr/>
                        <wps:spPr>
                          <a:xfrm>
                            <a:off x="0" y="548640"/>
                            <a:ext cx="1539240" cy="49818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430995">
                              <w:pPr>
                                <w:jc w:val="center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Credentials.json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2560320" y="2194560"/>
                            <a:ext cx="1264920" cy="53340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430995">
                              <w:pPr>
                                <w:jc w:val="center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Name_key.json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Straight Arrow Connector 105"/>
                        <wps:cNvCnPr>
                          <a:stCxn id="147" idx="2"/>
                          <a:endCxn id="104" idx="0"/>
                        </wps:cNvCnPr>
                        <wps:spPr>
                          <a:xfrm>
                            <a:off x="2847000" y="1886880"/>
                            <a:ext cx="345780" cy="30768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1821180" y="114300"/>
                            <a:ext cx="1508760" cy="914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Pr="00832D1E" w:rsidRDefault="00194F42" w:rsidP="00430995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Manuf_config.py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Straight Arrow Connector 107"/>
                        <wps:cNvCnPr>
                          <a:stCxn id="103" idx="3"/>
                        </wps:cNvCnPr>
                        <wps:spPr>
                          <a:xfrm flipV="1">
                            <a:off x="1539240" y="586740"/>
                            <a:ext cx="266700" cy="21099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4061460" y="342900"/>
                            <a:ext cx="914400" cy="4724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430995">
                              <w:pPr>
                                <w:jc w:val="center"/>
                              </w:pPr>
                              <w:r>
                                <w:t>Particle.py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Straight Arrow Connector 109"/>
                        <wps:cNvCnPr>
                          <a:stCxn id="106" idx="3"/>
                          <a:endCxn id="108" idx="1"/>
                        </wps:cNvCnPr>
                        <wps:spPr>
                          <a:xfrm>
                            <a:off x="3329940" y="571500"/>
                            <a:ext cx="731520" cy="76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2389800" y="1414440"/>
                            <a:ext cx="914400" cy="4724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430995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Name_key_gen.py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Straight Arrow Connector 148"/>
                        <wps:cNvCnPr>
                          <a:endCxn id="147" idx="0"/>
                        </wps:cNvCnPr>
                        <wps:spPr>
                          <a:xfrm>
                            <a:off x="2598420" y="1036320"/>
                            <a:ext cx="248580" cy="3781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4050960" y="1444920"/>
                            <a:ext cx="914400" cy="4724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430995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Namegen.py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Straight Arrow Connector 151"/>
                        <wps:cNvCnPr>
                          <a:stCxn id="147" idx="3"/>
                          <a:endCxn id="150" idx="1"/>
                        </wps:cNvCnPr>
                        <wps:spPr>
                          <a:xfrm>
                            <a:off x="3304200" y="1650660"/>
                            <a:ext cx="746760" cy="3048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B565AD4" id="Canvas 146" o:spid="_x0000_s1068" editas="canvas" style="width:6in;height:506.4pt;mso-position-horizontal-relative:char;mso-position-vertical-relative:line" coordsize="54864,64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">
                <v:shape id="_x0000_s1069" type="#_x0000_t75" style="position:absolute;width:54864;height:64312;visibility:visible;mso-wrap-style:square">
                  <v:fill o:detectmouseclick="t"/>
                  <v:path o:connecttype="none"/>
                </v:shape>
                <v:rect id="Rectangle 103" o:spid="_x0000_s1070" style="position:absolute;top:5486;width:15392;height:49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59acEA&#10;AADcAAAADwAAAGRycy9kb3ducmV2LnhtbERPS4vCMBC+L+x/CCN4EU1V0KU2yiIIHlbFruB1bKYP&#10;bCalidr990YQ9jYf33OSVWdqcafWVZYVjEcRCOLM6ooLBaffzfALhPPIGmvLpOCPHKyWnx8Jxto+&#10;+Ej31BcihLCLUUHpfRNL6bKSDLqRbYgDl9vWoA+wLaRu8RHCTS0nUTSTBisODSU2tC4pu6Y3o2Br&#10;KlMPTryf5Ae3u8zPA6d/bkr1e933AoSnzv+L3+6tDvOjKbyeCRfI5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7efWnBAAAA3AAAAA8AAAAAAAAAAAAAAAAAmAIAAGRycy9kb3du&#10;cmV2LnhtbFBLBQYAAAAABAAEAPUAAACGAwAAAAA=&#10;" fillcolor="#3e8853 [3208]" strokecolor="#0d5571 [1604]" strokeweight="1pt">
                  <v:textbox>
                    <w:txbxContent>
                      <w:p w:rsidR="00194F42" w:rsidRDefault="00194F42" w:rsidP="00430995">
                        <w:pPr>
                          <w:jc w:val="center"/>
                        </w:pPr>
                        <w:proofErr w:type="spellStart"/>
                        <w:r>
                          <w:rPr>
                            <w:b/>
                          </w:rPr>
                          <w:t>Credentials.json</w:t>
                        </w:r>
                        <w:proofErr w:type="spellEnd"/>
                      </w:p>
                    </w:txbxContent>
                  </v:textbox>
                </v:rect>
                <v:rect id="Rectangle 104" o:spid="_x0000_s1071" style="position:absolute;left:25603;top:21945;width:12649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flHcEA&#10;AADcAAAADwAAAGRycy9kb3ducmV2LnhtbERPS4vCMBC+L+x/CCN4EU0V0aU2yiIIHlbFruB1bKYP&#10;bCalidr990YQ9jYf33OSVWdqcafWVZYVjEcRCOLM6ooLBaffzfALhPPIGmvLpOCPHKyWnx8Jxto+&#10;+Ej31BcihLCLUUHpfRNL6bKSDLqRbYgDl9vWoA+wLaRu8RHCTS0nUTSTBisODSU2tC4pu6Y3o2Br&#10;KlMPTryf5Ae3u8zPA6d/bkr1e933AoSnzv+L3+6tDvOjKbyeCRfI5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35R3BAAAA3AAAAA8AAAAAAAAAAAAAAAAAmAIAAGRycy9kb3du&#10;cmV2LnhtbFBLBQYAAAAABAAEAPUAAACGAwAAAAA=&#10;" fillcolor="#3e8853 [3208]" strokecolor="#0d5571 [1604]" strokeweight="1pt">
                  <v:textbox>
                    <w:txbxContent>
                      <w:p w:rsidR="00194F42" w:rsidRDefault="00194F42" w:rsidP="00430995">
                        <w:pPr>
                          <w:jc w:val="center"/>
                        </w:pPr>
                        <w:proofErr w:type="spellStart"/>
                        <w:r>
                          <w:rPr>
                            <w:b/>
                          </w:rPr>
                          <w:t>Name_key.json</w:t>
                        </w:r>
                        <w:proofErr w:type="spellEnd"/>
                      </w:p>
                    </w:txbxContent>
                  </v:textbox>
                </v:rect>
                <v:shape id="Straight Arrow Connector 105" o:spid="_x0000_s1072" type="#_x0000_t32" style="position:absolute;left:28470;top:18868;width:3457;height:307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5pkcUAAADcAAAADwAAAGRycy9kb3ducmV2LnhtbESPT2vCQBDF74LfYRmhN7Op0FZSVymC&#10;oODBxtBch+w0f5qdDdlNjN/eLRR6m+G9eb83m91kWjFS72rLCp6jGARxYXXNpYLseliuQTiPrLG1&#10;TAru5GC3nc82mGh7408aU1+KEMIuQQWV910ipSsqMugi2xEH7dv2Bn1Y+1LqHm8h3LRyFcev0mDN&#10;gVBhR/uKip90MIE7FSeTH4bm3LxdsjL9umaYN0o9LaaPdxCeJv9v/rs+6lA/foHfZ8IEcv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l5pkcUAAADcAAAADwAAAAAAAAAA&#10;AAAAAAChAgAAZHJzL2Rvd25yZXYueG1sUEsFBgAAAAAEAAQA+QAAAJMDAAAAAA==&#10;" strokecolor="black [3213]" strokeweight="2pt">
                  <v:stroke startarrow="block" endarrow="block" joinstyle="miter"/>
                </v:shape>
                <v:rect id="Rectangle 106" o:spid="_x0000_s1073" style="position:absolute;left:18211;top:1143;width:15088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ti7L8A&#10;AADcAAAADwAAAGRycy9kb3ducmV2LnhtbESPzQrCMBCE74LvEFbwpqkeVKpRRBBE8ODPAyzN2lSb&#10;TWmibd/eCIK3XWZ2vtnVprWleFPtC8cKJuMEBHHmdMG5gtt1P1qA8AFZY+mYFHTkYbPu91aYatfw&#10;md6XkIsYwj5FBSaEKpXSZ4Ys+rGriKN2d7XFENc6l7rGJobbUk6TZCYtFhwJBivaGcqel5eNEKRz&#10;N5k3u+fJtMeCyu5Br06p4aDdLkEEasPf/Ls+6Fg/mcH3mTiBXH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62LsvwAAANwAAAAPAAAAAAAAAAAAAAAAAJgCAABkcnMvZG93bnJl&#10;di54bWxQSwUGAAAAAAQABAD1AAAAhAMAAAAA&#10;" fillcolor="#1cade4 [3204]" strokecolor="#0d5571 [1604]" strokeweight="1pt">
                  <v:textbox>
                    <w:txbxContent>
                      <w:p w:rsidR="00194F42" w:rsidRPr="00832D1E" w:rsidRDefault="00194F42" w:rsidP="00430995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Manuf_config.py</w:t>
                        </w:r>
                      </w:p>
                    </w:txbxContent>
                  </v:textbox>
                </v:rect>
                <v:shape id="Straight Arrow Connector 107" o:spid="_x0000_s1074" type="#_x0000_t32" style="position:absolute;left:15392;top:5867;width:2667;height:211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9IQsMAAADcAAAADwAAAGRycy9kb3ducmV2LnhtbERPS08CMRC+k/gfmjHxJl15CFkpRIgC&#10;xhMLB46T7bhd3U43bYXl31MTE27z5XvObNHZRpzIh9qxgqd+BoK4dLrmSsFh//44BREissbGMSm4&#10;UIDF/K43w1y7M+/oVMRKpBAOOSowMba5lKE0ZDH0XUucuC/nLcYEfSW1x3MKt40cZNmztFhzajDY&#10;0spQ+VP8WgXjYvix+TRH7bfN2n+Phpe39XKl1MN99/oCIlIXb+J/91an+dkE/p5JF8j5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e/SELDAAAA3AAAAA8AAAAAAAAAAAAA&#10;AAAAoQIAAGRycy9kb3ducmV2LnhtbFBLBQYAAAAABAAEAPkAAACRAwAAAAA=&#10;" strokecolor="black [3213]" strokeweight="2pt">
                  <v:stroke endarrow="block" joinstyle="miter"/>
                </v:shape>
                <v:rect id="Rectangle 108" o:spid="_x0000_s1075" style="position:absolute;left:40614;top:3429;width:9144;height:47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hTBcEA&#10;AADcAAAADwAAAGRycy9kb3ducmV2LnhtbESPzYrCMBDH74LvEEbwZlP3sEo1iggLy8Ie/HiAoRmb&#10;ajMpTbTt2+8chL3NMP+P32z3g2/Ui7pYBzawzHJQxGWwNVcGrpevxRpUTMgWm8BkYKQI+910ssXC&#10;hp5P9DqnSkkIxwINuJTaQutYOvIYs9ASy+0WOo9J1q7StsNewn2jP/L8U3usWRoctnR0VD7OTy8l&#10;SKdxueqPj183/NTUjHd6jsbMZ8NhAyrRkP7Fb/e3FfxcaOUZmUDv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o4UwXBAAAA3AAAAA8AAAAAAAAAAAAAAAAAmAIAAGRycy9kb3du&#10;cmV2LnhtbFBLBQYAAAAABAAEAPUAAACGAwAAAAA=&#10;" fillcolor="#1cade4 [3204]" strokecolor="#0d5571 [1604]" strokeweight="1pt">
                  <v:textbox>
                    <w:txbxContent>
                      <w:p w:rsidR="00194F42" w:rsidRDefault="00194F42" w:rsidP="00430995">
                        <w:pPr>
                          <w:jc w:val="center"/>
                        </w:pPr>
                        <w:r>
                          <w:t>Particle.py</w:t>
                        </w:r>
                      </w:p>
                    </w:txbxContent>
                  </v:textbox>
                </v:rect>
                <v:shape id="Straight Arrow Connector 109" o:spid="_x0000_s1076" type="#_x0000_t32" style="position:absolute;left:33299;top:5715;width:7315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iWtMIAAADcAAAADwAAAGRycy9kb3ducmV2LnhtbERPTWsCMRC9F/wPYQRvNalg626NIoIo&#10;pZeugvQ2bKabxc1k2URd/70pCN7m8T5nvuxdIy7UhdqzhrexAkFcelNzpeGw37zOQISIbLDxTBpu&#10;FGC5GLzMMTf+yj90KWIlUgiHHDXYGNtcylBachjGviVO3J/vHMYEu0qaDq8p3DVyotS7dFhzarDY&#10;0tpSeSrOTsM2U8djrO2hOm1+aTrZfWcfX0Hr0bBffYKI1Men+OHemTRfZfD/TLpALu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diWtMIAAADcAAAADwAAAAAAAAAAAAAA&#10;AAChAgAAZHJzL2Rvd25yZXYueG1sUEsFBgAAAAAEAAQA+QAAAJADAAAAAA==&#10;" strokecolor="black [3213]" strokeweight="2pt">
                  <v:stroke endarrow="block" joinstyle="miter"/>
                </v:shape>
                <v:rect id="Rectangle 147" o:spid="_x0000_s1077" style="position:absolute;left:23898;top:14144;width:9144;height:47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1+t8MA&#10;AADcAAAADwAAAGRycy9kb3ducmV2LnhtbESP0WrCQBBF3wv+wzKCb3VjKbXErCKCUAo+JPoBQ3aa&#10;jcnOhuxqkr93hYJvM9w799zJdqNtxZ16XztWsFomIIhLp2uuFFzOx/dvED4ga2wdk4KJPOy2s7cM&#10;U+0GzulehErEEPYpKjAhdKmUvjRk0S9dRxy1P9dbDHHtK6l7HGK4beVHknxJizVHgsGODobKprjZ&#10;CEHKp9V6ODQnM/7W1E5Xuk1KLebjfgMi0Bhe5v/rHx3rf67h+UycQG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c1+t8MAAADcAAAADwAAAAAAAAAAAAAAAACYAgAAZHJzL2Rv&#10;d25yZXYueG1sUEsFBgAAAAAEAAQA9QAAAIgDAAAAAA==&#10;" fillcolor="#1cade4 [3204]" strokecolor="#0d5571 [1604]" strokeweight="1pt">
                  <v:textbox>
                    <w:txbxContent>
                      <w:p w:rsidR="00194F42" w:rsidRDefault="00194F42" w:rsidP="00430995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Name_key_gen.py</w:t>
                        </w:r>
                      </w:p>
                    </w:txbxContent>
                  </v:textbox>
                </v:rect>
                <v:shape id="Straight Arrow Connector 148" o:spid="_x0000_s1078" type="#_x0000_t32" style="position:absolute;left:25984;top:10363;width:2486;height:37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6K78UAAADcAAAADwAAAGRycy9kb3ducmV2LnhtbESPQWsCQQyF7wX/wxChtzpb0VpXRykF&#10;qUgvWkG8hZ10Z3Ens+yMuv57cxC8JbyX977Ml52v1YXaWAU28D7IQBEXwVZcGtj/rd4+QcWEbLEO&#10;TAZuFGG56L3MMbfhylu67FKpJIRjjgZcSk2udSwceYyD0BCL9h9aj0nWttS2xauE+1oPs+xDe6xY&#10;Ghw29O2oOO3O3sDPNDscUuX25Wl1pPFw/TudbKIxr/3uawYqUZee5sf12gr+SGjlGZlAL+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P6K78UAAADcAAAADwAAAAAAAAAA&#10;AAAAAAChAgAAZHJzL2Rvd25yZXYueG1sUEsFBgAAAAAEAAQA+QAAAJMDAAAAAA==&#10;" strokecolor="black [3213]" strokeweight="2pt">
                  <v:stroke endarrow="block" joinstyle="miter"/>
                </v:shape>
                <v:rect id="Rectangle 150" o:spid="_x0000_s1079" style="position:absolute;left:40509;top:14449;width:9144;height:47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1wHsEA&#10;AADcAAAADwAAAGRycy9kb3ducmV2LnhtbESPzYrCMBDH74LvEEbYm6YuuEo1igjCIuzBjwcYmrGp&#10;NpPSRNu+/c5hYW8zzP/jN5td72v1pjZWgQ3MZxko4iLYiksDt+txugIVE7LFOjAZGCjCbjsebTC3&#10;oeMzvS+pVBLCMUcDLqUm1zoWjjzGWWiI5XYPrccka1tq22In4b7Wn1n2pT1WLA0OGzo4Kp6Xl5cS&#10;pPMwX3aH54/rTxXVw4NegzEfk36/BpWoT//iP/e3FfyF4MszMoHe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f9cB7BAAAA3AAAAA8AAAAAAAAAAAAAAAAAmAIAAGRycy9kb3du&#10;cmV2LnhtbFBLBQYAAAAABAAEAPUAAACGAwAAAAA=&#10;" fillcolor="#1cade4 [3204]" strokecolor="#0d5571 [1604]" strokeweight="1pt">
                  <v:textbox>
                    <w:txbxContent>
                      <w:p w:rsidR="00194F42" w:rsidRDefault="00194F42" w:rsidP="00430995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Namegen.py</w:t>
                        </w:r>
                      </w:p>
                    </w:txbxContent>
                  </v:textbox>
                </v:rect>
                <v:shape id="Straight Arrow Connector 151" o:spid="_x0000_s1080" type="#_x0000_t32" style="position:absolute;left:33042;top:16506;width:7467;height:3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21r8MAAADcAAAADwAAAGRycy9kb3ducmV2LnhtbERPTWvCQBC9F/wPyxR6qxsFa5NmIyJI&#10;pfSiDYTehuw0G5KdDdlV4793C4Xe5vE+J99MthcXGn3rWMFinoAgrp1uuVFQfu2fX0H4gKyxd0wK&#10;buRhU8wecsy0u/KRLqfQiBjCPkMFJoQhk9LXhiz6uRuII/fjRoshwrGResRrDLe9XCbJi7TYcmww&#10;ONDOUN2dzlbBe5pUVWhN2XT7b1otD5/p+sMr9fQ4bd9ABJrCv/jPfdBx/moBv8/EC2R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dta/DAAAA3AAAAA8AAAAAAAAAAAAA&#10;AAAAoQIAAGRycy9kb3ducmV2LnhtbFBLBQYAAAAABAAEAPkAAACRAwAAAAA=&#10;" strokecolor="black [3213]" strokeweight="2pt">
                  <v:stroke endarrow="block" joinstyle="miter"/>
                </v:shape>
                <w10:anchorlock/>
              </v:group>
            </w:pict>
          </mc:Fallback>
        </mc:AlternateContent>
      </w:r>
    </w:p>
    <w:sectPr w:rsidR="00832D1E" w:rsidRPr="00430995" w:rsidSect="000A0F9B">
      <w:headerReference w:type="default" r:id="rId36"/>
      <w:footerReference w:type="default" r:id="rId37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7113" w:rsidRDefault="00B87113">
      <w:pPr>
        <w:spacing w:after="0" w:line="240" w:lineRule="auto"/>
      </w:pPr>
      <w:r>
        <w:separator/>
      </w:r>
    </w:p>
  </w:endnote>
  <w:endnote w:type="continuationSeparator" w:id="0">
    <w:p w:rsidR="00B87113" w:rsidRDefault="00B871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8796497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94F42" w:rsidRDefault="00194F42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E6CF2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7113" w:rsidRDefault="00B87113">
      <w:pPr>
        <w:spacing w:after="0" w:line="240" w:lineRule="auto"/>
      </w:pPr>
      <w:r>
        <w:separator/>
      </w:r>
    </w:p>
  </w:footnote>
  <w:footnote w:type="continuationSeparator" w:id="0">
    <w:p w:rsidR="00B87113" w:rsidRDefault="00B871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4F42" w:rsidRDefault="00B87113">
    <w:pPr>
      <w:pStyle w:val="Header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1CADE4" w:themeColor="accent1"/>
          <w:sz w:val="24"/>
          <w:szCs w:val="24"/>
        </w:rPr>
        <w:alias w:val="Title"/>
        <w:id w:val="78404852"/>
        <w:placeholder>
          <w:docPart w:val="CBD1C9EF7F02419C86E4E7D31F253927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roofErr w:type="spellStart"/>
        <w:r w:rsidR="001E2C3B">
          <w:rPr>
            <w:rFonts w:asciiTheme="majorHAnsi" w:eastAsiaTheme="majorEastAsia" w:hAnsiTheme="majorHAnsi" w:cstheme="majorBidi"/>
            <w:color w:val="1CADE4" w:themeColor="accent1"/>
            <w:sz w:val="24"/>
            <w:szCs w:val="24"/>
          </w:rPr>
          <w:t>Hola</w:t>
        </w:r>
        <w:proofErr w:type="spellEnd"/>
        <w:r w:rsidR="001E2C3B">
          <w:rPr>
            <w:rFonts w:asciiTheme="majorHAnsi" w:eastAsiaTheme="majorEastAsia" w:hAnsiTheme="majorHAnsi" w:cstheme="majorBidi"/>
            <w:color w:val="1CADE4" w:themeColor="accent1"/>
            <w:sz w:val="24"/>
            <w:szCs w:val="24"/>
          </w:rPr>
          <w:t xml:space="preserve"> Intercom Software Guide</w:t>
        </w:r>
      </w:sdtContent>
    </w:sdt>
    <w:r w:rsidR="00194F42">
      <w:rPr>
        <w:rFonts w:asciiTheme="majorHAnsi" w:eastAsiaTheme="majorEastAsia" w:hAnsiTheme="majorHAnsi" w:cstheme="majorBidi"/>
        <w:color w:val="1CADE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1CADE4" w:themeColor="accent1"/>
          <w:sz w:val="24"/>
          <w:szCs w:val="24"/>
        </w:rPr>
        <w:alias w:val="Date"/>
        <w:id w:val="78404859"/>
        <w:placeholder>
          <w:docPart w:val="1D1D6F56500441888BED1EF3537D7690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8-01-15T00:00:00Z">
          <w:dateFormat w:val="MMMM d, yyyy"/>
          <w:lid w:val="en-US"/>
          <w:storeMappedDataAs w:val="dateTime"/>
          <w:calendar w:val="gregorian"/>
        </w:date>
      </w:sdtPr>
      <w:sdtEndPr/>
      <w:sdtContent>
        <w:r w:rsidR="001E2C3B">
          <w:rPr>
            <w:rFonts w:asciiTheme="majorHAnsi" w:eastAsiaTheme="majorEastAsia" w:hAnsiTheme="majorHAnsi" w:cstheme="majorBidi"/>
            <w:color w:val="1CADE4" w:themeColor="accent1"/>
            <w:sz w:val="24"/>
            <w:szCs w:val="24"/>
          </w:rPr>
          <w:t>January 15, 2018</w:t>
        </w:r>
      </w:sdtContent>
    </w:sdt>
  </w:p>
  <w:p w:rsidR="00194F42" w:rsidRDefault="00194F4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90A2157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0E8AC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9A6857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4509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B6ADD4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17C44F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67864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442E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D982D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A0891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1676D8"/>
    <w:multiLevelType w:val="multilevel"/>
    <w:tmpl w:val="47E8DFF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0AA03F31"/>
    <w:multiLevelType w:val="hybridMultilevel"/>
    <w:tmpl w:val="18969C12"/>
    <w:lvl w:ilvl="0" w:tplc="08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D377BDD"/>
    <w:multiLevelType w:val="multilevel"/>
    <w:tmpl w:val="7B3AE2D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EFB02DF"/>
    <w:multiLevelType w:val="hybridMultilevel"/>
    <w:tmpl w:val="BCE8AB0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9A52F2"/>
    <w:multiLevelType w:val="multilevel"/>
    <w:tmpl w:val="56F2101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color w:val="1CADE4" w:themeColor="accent1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color w:val="1CADE4" w:themeColor="accen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1CADE4" w:themeColor="accent1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color w:val="1CADE4" w:themeColor="accent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  <w:color w:val="1CADE4" w:themeColor="accent1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  <w:color w:val="1CADE4" w:themeColor="accent1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  <w:color w:val="1CADE4" w:themeColor="accen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1CADE4" w:themeColor="accent1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  <w:color w:val="1CADE4" w:themeColor="accent1"/>
      </w:rPr>
    </w:lvl>
  </w:abstractNum>
  <w:abstractNum w:abstractNumId="15" w15:restartNumberingAfterBreak="0">
    <w:nsid w:val="4CFA5C3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EE3692"/>
    <w:multiLevelType w:val="hybridMultilevel"/>
    <w:tmpl w:val="8C5E6C4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540777"/>
    <w:multiLevelType w:val="hybridMultilevel"/>
    <w:tmpl w:val="FDEA8BD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B2264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6C3D40A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CFA0A68"/>
    <w:multiLevelType w:val="multilevel"/>
    <w:tmpl w:val="D29E78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51F6C5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6"/>
  </w:num>
  <w:num w:numId="2">
    <w:abstractNumId w:val="14"/>
  </w:num>
  <w:num w:numId="3">
    <w:abstractNumId w:val="14"/>
  </w:num>
  <w:num w:numId="4">
    <w:abstractNumId w:val="14"/>
  </w:num>
  <w:num w:numId="5">
    <w:abstractNumId w:val="14"/>
  </w:num>
  <w:num w:numId="6">
    <w:abstractNumId w:val="14"/>
  </w:num>
  <w:num w:numId="7">
    <w:abstractNumId w:val="14"/>
  </w:num>
  <w:num w:numId="8">
    <w:abstractNumId w:val="14"/>
  </w:num>
  <w:num w:numId="9">
    <w:abstractNumId w:val="14"/>
  </w:num>
  <w:num w:numId="10">
    <w:abstractNumId w:val="14"/>
  </w:num>
  <w:num w:numId="11">
    <w:abstractNumId w:val="14"/>
  </w:num>
  <w:num w:numId="12">
    <w:abstractNumId w:val="14"/>
  </w:num>
  <w:num w:numId="13">
    <w:abstractNumId w:val="20"/>
  </w:num>
  <w:num w:numId="14">
    <w:abstractNumId w:val="19"/>
  </w:num>
  <w:num w:numId="15">
    <w:abstractNumId w:val="22"/>
  </w:num>
  <w:num w:numId="16">
    <w:abstractNumId w:val="15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7"/>
  </w:num>
  <w:num w:numId="28">
    <w:abstractNumId w:val="11"/>
  </w:num>
  <w:num w:numId="29">
    <w:abstractNumId w:val="18"/>
  </w:num>
  <w:num w:numId="30">
    <w:abstractNumId w:val="10"/>
  </w:num>
  <w:num w:numId="31">
    <w:abstractNumId w:val="21"/>
  </w:num>
  <w:num w:numId="32">
    <w:abstractNumId w:val="12"/>
  </w:num>
  <w:num w:numId="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1C9"/>
    <w:rsid w:val="00081E2C"/>
    <w:rsid w:val="000A0F9B"/>
    <w:rsid w:val="000A11EB"/>
    <w:rsid w:val="000A2816"/>
    <w:rsid w:val="000A6F80"/>
    <w:rsid w:val="00123E1E"/>
    <w:rsid w:val="0013591F"/>
    <w:rsid w:val="001541AD"/>
    <w:rsid w:val="00167250"/>
    <w:rsid w:val="00171FD3"/>
    <w:rsid w:val="00194F42"/>
    <w:rsid w:val="001B2AAA"/>
    <w:rsid w:val="001E190A"/>
    <w:rsid w:val="001E2C3B"/>
    <w:rsid w:val="00216BF8"/>
    <w:rsid w:val="00227C63"/>
    <w:rsid w:val="00234259"/>
    <w:rsid w:val="00244B74"/>
    <w:rsid w:val="0024640E"/>
    <w:rsid w:val="00255756"/>
    <w:rsid w:val="002640E3"/>
    <w:rsid w:val="00293720"/>
    <w:rsid w:val="002A07CD"/>
    <w:rsid w:val="002C1B16"/>
    <w:rsid w:val="002F1580"/>
    <w:rsid w:val="00305DDF"/>
    <w:rsid w:val="003065FE"/>
    <w:rsid w:val="00316593"/>
    <w:rsid w:val="00365BE4"/>
    <w:rsid w:val="00375D0C"/>
    <w:rsid w:val="0039000D"/>
    <w:rsid w:val="003957DF"/>
    <w:rsid w:val="003B67E4"/>
    <w:rsid w:val="004063C0"/>
    <w:rsid w:val="00421FC4"/>
    <w:rsid w:val="00430995"/>
    <w:rsid w:val="004404BE"/>
    <w:rsid w:val="00490D39"/>
    <w:rsid w:val="004B552C"/>
    <w:rsid w:val="004C533A"/>
    <w:rsid w:val="004D11D4"/>
    <w:rsid w:val="004E2A96"/>
    <w:rsid w:val="005538F3"/>
    <w:rsid w:val="00563B49"/>
    <w:rsid w:val="005975B2"/>
    <w:rsid w:val="005A348B"/>
    <w:rsid w:val="005A3E68"/>
    <w:rsid w:val="005E4288"/>
    <w:rsid w:val="006753E2"/>
    <w:rsid w:val="0067787C"/>
    <w:rsid w:val="00692064"/>
    <w:rsid w:val="00694C70"/>
    <w:rsid w:val="006D06A1"/>
    <w:rsid w:val="006D5CBA"/>
    <w:rsid w:val="00752B5B"/>
    <w:rsid w:val="00753A21"/>
    <w:rsid w:val="00760D69"/>
    <w:rsid w:val="00766BF3"/>
    <w:rsid w:val="00771F16"/>
    <w:rsid w:val="0078294C"/>
    <w:rsid w:val="007A6E73"/>
    <w:rsid w:val="007B7BD9"/>
    <w:rsid w:val="007F764F"/>
    <w:rsid w:val="008162E7"/>
    <w:rsid w:val="00832D1E"/>
    <w:rsid w:val="008813FF"/>
    <w:rsid w:val="00882997"/>
    <w:rsid w:val="00885EB3"/>
    <w:rsid w:val="00897D1E"/>
    <w:rsid w:val="008B1491"/>
    <w:rsid w:val="008B577C"/>
    <w:rsid w:val="008B6008"/>
    <w:rsid w:val="008B73C3"/>
    <w:rsid w:val="008B75C0"/>
    <w:rsid w:val="00911F15"/>
    <w:rsid w:val="00914A5C"/>
    <w:rsid w:val="00971DEC"/>
    <w:rsid w:val="00986FB5"/>
    <w:rsid w:val="009B1AD2"/>
    <w:rsid w:val="009E6601"/>
    <w:rsid w:val="009E6CF2"/>
    <w:rsid w:val="009F0F79"/>
    <w:rsid w:val="00A05D3A"/>
    <w:rsid w:val="00A231AA"/>
    <w:rsid w:val="00A42DF7"/>
    <w:rsid w:val="00A64C7D"/>
    <w:rsid w:val="00AD3426"/>
    <w:rsid w:val="00AD65A7"/>
    <w:rsid w:val="00AE3FFD"/>
    <w:rsid w:val="00AE6458"/>
    <w:rsid w:val="00AF4FDD"/>
    <w:rsid w:val="00AF7958"/>
    <w:rsid w:val="00B03A83"/>
    <w:rsid w:val="00B16B62"/>
    <w:rsid w:val="00B50E44"/>
    <w:rsid w:val="00B54957"/>
    <w:rsid w:val="00B61F44"/>
    <w:rsid w:val="00B64B70"/>
    <w:rsid w:val="00B66857"/>
    <w:rsid w:val="00B87113"/>
    <w:rsid w:val="00B92899"/>
    <w:rsid w:val="00BA3B94"/>
    <w:rsid w:val="00BA7199"/>
    <w:rsid w:val="00BF2E15"/>
    <w:rsid w:val="00C07BE9"/>
    <w:rsid w:val="00C43150"/>
    <w:rsid w:val="00C571C9"/>
    <w:rsid w:val="00C65906"/>
    <w:rsid w:val="00C67DAD"/>
    <w:rsid w:val="00C77241"/>
    <w:rsid w:val="00C90F00"/>
    <w:rsid w:val="00CA0E60"/>
    <w:rsid w:val="00D0313A"/>
    <w:rsid w:val="00D236A8"/>
    <w:rsid w:val="00D41656"/>
    <w:rsid w:val="00D46B44"/>
    <w:rsid w:val="00DC2965"/>
    <w:rsid w:val="00DC58B7"/>
    <w:rsid w:val="00DE1E3B"/>
    <w:rsid w:val="00DE4B5C"/>
    <w:rsid w:val="00E166D7"/>
    <w:rsid w:val="00E52DEB"/>
    <w:rsid w:val="00E839C7"/>
    <w:rsid w:val="00F32599"/>
    <w:rsid w:val="00F47A74"/>
    <w:rsid w:val="00F8783F"/>
    <w:rsid w:val="00F9577D"/>
    <w:rsid w:val="00F95BFF"/>
    <w:rsid w:val="00FB443D"/>
    <w:rsid w:val="00FC0A19"/>
    <w:rsid w:val="00FF4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750ED15-1DA0-48F2-BE89-56C0C60B3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6008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839C7"/>
    <w:pPr>
      <w:keepNext/>
      <w:keepLines/>
      <w:numPr>
        <w:numId w:val="32"/>
      </w:numPr>
      <w:spacing w:before="240" w:after="0"/>
      <w:outlineLvl w:val="0"/>
    </w:pPr>
    <w:rPr>
      <w:rFonts w:asciiTheme="majorHAnsi" w:eastAsiaTheme="majorEastAsia" w:hAnsiTheme="majorHAnsi" w:cstheme="majorBidi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C2965"/>
    <w:pPr>
      <w:keepNext/>
      <w:keepLines/>
      <w:numPr>
        <w:ilvl w:val="1"/>
        <w:numId w:val="32"/>
      </w:numPr>
      <w:spacing w:before="40" w:after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66857"/>
    <w:pPr>
      <w:keepNext/>
      <w:keepLines/>
      <w:numPr>
        <w:ilvl w:val="2"/>
        <w:numId w:val="32"/>
      </w:numPr>
      <w:spacing w:before="40" w:after="0"/>
      <w:outlineLvl w:val="2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B66857"/>
    <w:pPr>
      <w:keepNext/>
      <w:keepLines/>
      <w:numPr>
        <w:ilvl w:val="3"/>
        <w:numId w:val="32"/>
      </w:numPr>
      <w:spacing w:before="4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rsid w:val="00B66857"/>
    <w:pPr>
      <w:keepNext/>
      <w:keepLines/>
      <w:numPr>
        <w:ilvl w:val="4"/>
        <w:numId w:val="32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autoRedefine/>
    <w:uiPriority w:val="9"/>
    <w:semiHidden/>
    <w:unhideWhenUsed/>
    <w:qFormat/>
    <w:rsid w:val="00B66857"/>
    <w:pPr>
      <w:keepNext/>
      <w:keepLines/>
      <w:numPr>
        <w:ilvl w:val="5"/>
        <w:numId w:val="32"/>
      </w:numPr>
      <w:spacing w:before="40" w:after="0"/>
      <w:outlineLvl w:val="5"/>
    </w:pPr>
    <w:rPr>
      <w:rFonts w:asciiTheme="majorHAnsi" w:eastAsiaTheme="majorEastAsia" w:hAnsiTheme="majorHAnsi" w:cstheme="majorBidi"/>
      <w:szCs w:val="20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rsid w:val="00B66857"/>
    <w:pPr>
      <w:keepNext/>
      <w:keepLines/>
      <w:numPr>
        <w:ilvl w:val="6"/>
        <w:numId w:val="3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szCs w:val="20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rsid w:val="00B66857"/>
    <w:pPr>
      <w:keepNext/>
      <w:keepLines/>
      <w:numPr>
        <w:ilvl w:val="7"/>
        <w:numId w:val="32"/>
      </w:numPr>
      <w:spacing w:before="40" w:after="0"/>
      <w:outlineLvl w:val="7"/>
    </w:pPr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rsid w:val="00B66857"/>
    <w:pPr>
      <w:keepNext/>
      <w:keepLines/>
      <w:numPr>
        <w:ilvl w:val="8"/>
        <w:numId w:val="3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aps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39C7"/>
    <w:rPr>
      <w:rFonts w:asciiTheme="majorHAnsi" w:eastAsiaTheme="majorEastAsia" w:hAnsiTheme="majorHAnsi" w:cstheme="majorBidi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C29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6857"/>
    <w:rPr>
      <w:rFonts w:asciiTheme="majorHAnsi" w:eastAsiaTheme="majorEastAsia" w:hAnsiTheme="majorHAnsi" w:cstheme="majorBidi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6857"/>
    <w:rPr>
      <w:rFonts w:asciiTheme="majorHAnsi" w:eastAsiaTheme="majorEastAsia" w:hAnsiTheme="majorHAnsi" w:cstheme="majorBidi"/>
      <w:i/>
      <w:iCs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6857"/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6857"/>
    <w:rPr>
      <w:rFonts w:asciiTheme="majorHAnsi" w:eastAsiaTheme="majorEastAsia" w:hAnsiTheme="majorHAnsi" w:cstheme="majorBidi"/>
      <w:i/>
      <w:iCs/>
      <w:caps/>
      <w:szCs w:val="18"/>
    </w:rPr>
  </w:style>
  <w:style w:type="paragraph" w:styleId="Title">
    <w:name w:val="Title"/>
    <w:basedOn w:val="Normal"/>
    <w:next w:val="Normal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"/>
    <w:rsid w:val="00B66857"/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rsid w:val="000A0F9B"/>
    <w:pPr>
      <w:numPr>
        <w:ilvl w:val="1"/>
      </w:numPr>
    </w:pPr>
    <w:rPr>
      <w:color w:val="404040" w:themeColor="text1" w:themeTint="BF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0A0F9B"/>
    <w:rPr>
      <w:color w:val="404040" w:themeColor="text1" w:themeTint="BF"/>
      <w:spacing w:val="15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A0F9B"/>
    <w:rPr>
      <w:i/>
      <w:iCs/>
      <w:color w:val="0D5672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A0F9B"/>
    <w:pPr>
      <w:pBdr>
        <w:top w:val="single" w:sz="4" w:space="10" w:color="0D5672" w:themeColor="accent1" w:themeShade="80"/>
        <w:bottom w:val="single" w:sz="4" w:space="10" w:color="0D5672" w:themeColor="accent1" w:themeShade="80"/>
      </w:pBdr>
      <w:spacing w:before="360" w:after="360"/>
      <w:ind w:left="864" w:right="864"/>
      <w:jc w:val="center"/>
    </w:pPr>
    <w:rPr>
      <w:i/>
      <w:iCs/>
      <w:color w:val="0D5672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A0F9B"/>
    <w:rPr>
      <w:i/>
      <w:iCs/>
      <w:color w:val="0D5672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A0F9B"/>
    <w:rPr>
      <w:b/>
      <w:bCs/>
      <w:caps w:val="0"/>
      <w:smallCaps/>
      <w:color w:val="0D5672" w:themeColor="accent1" w:themeShade="80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66857"/>
    <w:pPr>
      <w:spacing w:after="200" w:line="240" w:lineRule="auto"/>
    </w:pPr>
    <w:rPr>
      <w:i/>
      <w:iCs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685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B6685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B6685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B6685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B6685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B6685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6685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6685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685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685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6685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6685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B66857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6685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685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B6685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B6685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B6685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216BF8"/>
    <w:pPr>
      <w:pBdr>
        <w:top w:val="single" w:sz="2" w:space="10" w:color="0D5672" w:themeColor="accent1" w:themeShade="80" w:shadow="1"/>
        <w:left w:val="single" w:sz="2" w:space="10" w:color="0D5672" w:themeColor="accent1" w:themeShade="80" w:shadow="1"/>
        <w:bottom w:val="single" w:sz="2" w:space="10" w:color="0D5672" w:themeColor="accent1" w:themeShade="80" w:shadow="1"/>
        <w:right w:val="single" w:sz="2" w:space="10" w:color="0D5672" w:themeColor="accent1" w:themeShade="80" w:shadow="1"/>
      </w:pBdr>
      <w:ind w:left="1152" w:right="1152"/>
    </w:pPr>
    <w:rPr>
      <w:i/>
      <w:iCs/>
      <w:color w:val="0D5672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971DEC"/>
    <w:rPr>
      <w:color w:val="215D4B" w:themeColor="accent4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B66857"/>
    <w:rPr>
      <w:color w:val="2E653E" w:themeColor="accent5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B66857"/>
    <w:rPr>
      <w:color w:val="595959" w:themeColor="text1" w:themeTint="A6"/>
    </w:rPr>
  </w:style>
  <w:style w:type="paragraph" w:styleId="Header">
    <w:name w:val="header"/>
    <w:basedOn w:val="Normal"/>
    <w:link w:val="HeaderChar"/>
    <w:uiPriority w:val="99"/>
    <w:unhideWhenUsed/>
    <w:rsid w:val="008B6008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6008"/>
  </w:style>
  <w:style w:type="paragraph" w:styleId="Footer">
    <w:name w:val="footer"/>
    <w:basedOn w:val="Normal"/>
    <w:link w:val="FooterChar"/>
    <w:uiPriority w:val="99"/>
    <w:unhideWhenUsed/>
    <w:rsid w:val="008B6008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6008"/>
  </w:style>
  <w:style w:type="paragraph" w:styleId="NormalWeb">
    <w:name w:val="Normal (Web)"/>
    <w:basedOn w:val="Normal"/>
    <w:uiPriority w:val="99"/>
    <w:semiHidden/>
    <w:unhideWhenUsed/>
    <w:rsid w:val="00C90F00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nl-BE" w:eastAsia="nl-BE"/>
    </w:rPr>
  </w:style>
  <w:style w:type="paragraph" w:styleId="ListParagraph">
    <w:name w:val="List Paragraph"/>
    <w:basedOn w:val="Normal"/>
    <w:uiPriority w:val="34"/>
    <w:unhideWhenUsed/>
    <w:qFormat/>
    <w:rsid w:val="00B61F44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95BF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95BF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97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sparkfun/SparkFun_SX1509_Arduino_Library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footnotes" Target="footnotes.xml"/><Relationship Id="rId12" Type="http://schemas.openxmlformats.org/officeDocument/2006/relationships/hyperlink" Target="https://github.com/sparkfun/SparkFun_MAX17043_Particle_Library.git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vlsi.fi/en/support/software/vs10xxpatches.html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pypi.python.org/pypi/xtea/0.4.0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eader" Target="header1.xml"/><Relationship Id="rId10" Type="http://schemas.openxmlformats.org/officeDocument/2006/relationships/hyperlink" Target="https://www.draw.io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tyles" Target="styles.xml"/><Relationship Id="rId9" Type="http://schemas.openxmlformats.org/officeDocument/2006/relationships/hyperlink" Target="https://github.com/rlysens/particleIntercom/" TargetMode="External"/><Relationship Id="rId14" Type="http://schemas.openxmlformats.org/officeDocument/2006/relationships/hyperlink" Target="https://lcm-proj.github.io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lysens\AppData\Roaming\Microsoft\Templates\Spec%20design%20(blank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BD1C9EF7F02419C86E4E7D31F2539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90865D-B985-47E9-821A-9BBF2BAB9337}"/>
      </w:docPartPr>
      <w:docPartBody>
        <w:p w:rsidR="00570C17" w:rsidRDefault="00570C17" w:rsidP="00570C17">
          <w:pPr>
            <w:pStyle w:val="CBD1C9EF7F02419C86E4E7D31F253927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[Document title]</w:t>
          </w:r>
        </w:p>
      </w:docPartBody>
    </w:docPart>
    <w:docPart>
      <w:docPartPr>
        <w:name w:val="1D1D6F56500441888BED1EF3537D76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2C38B9-DC8A-46E3-8E13-B642A39CD43E}"/>
      </w:docPartPr>
      <w:docPartBody>
        <w:p w:rsidR="00570C17" w:rsidRDefault="00570C17" w:rsidP="00570C17">
          <w:pPr>
            <w:pStyle w:val="1D1D6F56500441888BED1EF3537D7690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C17"/>
    <w:rsid w:val="00570C17"/>
    <w:rsid w:val="00B6797A"/>
    <w:rsid w:val="00DE4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BD1C9EF7F02419C86E4E7D31F253927">
    <w:name w:val="CBD1C9EF7F02419C86E4E7D31F253927"/>
    <w:rsid w:val="00570C17"/>
  </w:style>
  <w:style w:type="paragraph" w:customStyle="1" w:styleId="1D1D6F56500441888BED1EF3537D7690">
    <w:name w:val="1D1D6F56500441888BED1EF3537D7690"/>
    <w:rsid w:val="00570C1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2018-01-15T00:00:00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8D10AF3-7FFB-462D-A0DA-AC33E8E3A9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Spec design (blank).dotx</Template>
  <TotalTime>3427</TotalTime>
  <Pages>1</Pages>
  <Words>1305</Words>
  <Characters>7180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Hola Intercom Software Guide</vt:lpstr>
    </vt:vector>
  </TitlesOfParts>
  <Company/>
  <LinksUpToDate>false</LinksUpToDate>
  <CharactersWithSpaces>8469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Hola Intercom Software Guide</dc:title>
  <dc:subject/>
  <dc:creator>rlysens</dc:creator>
  <cp:keywords/>
  <dc:description/>
  <cp:lastModifiedBy>Ruben Lysens</cp:lastModifiedBy>
  <cp:revision>36</cp:revision>
  <dcterms:created xsi:type="dcterms:W3CDTF">2017-11-27T16:19:00Z</dcterms:created>
  <dcterms:modified xsi:type="dcterms:W3CDTF">2018-01-19T22:43:00Z</dcterms:modified>
</cp:coreProperties>
</file>