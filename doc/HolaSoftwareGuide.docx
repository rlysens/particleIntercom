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3966482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D236A8" w:rsidRDefault="00D236A8">
      <w:r>
        <w:br w:type="page"/>
      </w:r>
      <w:bookmarkStart w:id="1" w:name="_GoBack"/>
      <w:bookmarkEnd w:id="1"/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5538F3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6482" w:history="1">
            <w:r w:rsidR="005538F3" w:rsidRPr="00A3263F">
              <w:rPr>
                <w:rStyle w:val="Hyperlink"/>
                <w:noProof/>
              </w:rPr>
              <w:t>1</w:t>
            </w:r>
            <w:r w:rsidR="005538F3">
              <w:rPr>
                <w:noProof/>
                <w:lang w:val="nl-BE" w:eastAsia="nl-BE"/>
              </w:rPr>
              <w:tab/>
            </w:r>
            <w:r w:rsidR="005538F3" w:rsidRPr="00A3263F">
              <w:rPr>
                <w:rStyle w:val="Hyperlink"/>
                <w:noProof/>
              </w:rPr>
              <w:t>Revision History</w:t>
            </w:r>
            <w:r w:rsidR="005538F3">
              <w:rPr>
                <w:noProof/>
                <w:webHidden/>
              </w:rPr>
              <w:tab/>
            </w:r>
            <w:r w:rsidR="005538F3">
              <w:rPr>
                <w:noProof/>
                <w:webHidden/>
              </w:rPr>
              <w:fldChar w:fldCharType="begin"/>
            </w:r>
            <w:r w:rsidR="005538F3">
              <w:rPr>
                <w:noProof/>
                <w:webHidden/>
              </w:rPr>
              <w:instrText xml:space="preserve"> PAGEREF _Toc503966482 \h </w:instrText>
            </w:r>
            <w:r w:rsidR="005538F3">
              <w:rPr>
                <w:noProof/>
                <w:webHidden/>
              </w:rPr>
            </w:r>
            <w:r w:rsidR="005538F3">
              <w:rPr>
                <w:noProof/>
                <w:webHidden/>
              </w:rPr>
              <w:fldChar w:fldCharType="separate"/>
            </w:r>
            <w:r w:rsidR="005538F3">
              <w:rPr>
                <w:noProof/>
                <w:webHidden/>
              </w:rPr>
              <w:t>1</w:t>
            </w:r>
            <w:r w:rsidR="005538F3"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3" w:history="1">
            <w:r w:rsidRPr="00A3263F">
              <w:rPr>
                <w:rStyle w:val="Hyperlink"/>
                <w:noProof/>
              </w:rPr>
              <w:t>3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4" w:history="1">
            <w:r w:rsidRPr="00A3263F">
              <w:rPr>
                <w:rStyle w:val="Hyperlink"/>
                <w:noProof/>
              </w:rPr>
              <w:t>4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Third Party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5" w:history="1">
            <w:r w:rsidRPr="00A3263F">
              <w:rPr>
                <w:rStyle w:val="Hyperlink"/>
                <w:noProof/>
              </w:rPr>
              <w:t>5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Shell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6" w:history="1">
            <w:r w:rsidRPr="00A3263F">
              <w:rPr>
                <w:rStyle w:val="Hyperlink"/>
                <w:noProof/>
              </w:rPr>
              <w:t>6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Pin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7" w:history="1">
            <w:r w:rsidRPr="00A3263F">
              <w:rPr>
                <w:rStyle w:val="Hyperlink"/>
                <w:noProof/>
              </w:rPr>
              <w:t>7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Firmware Coding Convention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8" w:history="1">
            <w:r w:rsidRPr="00A3263F">
              <w:rPr>
                <w:rStyle w:val="Hyperlink"/>
                <w:noProof/>
              </w:rPr>
              <w:t>8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Firmware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89" w:history="1">
            <w:r w:rsidRPr="00A3263F">
              <w:rPr>
                <w:rStyle w:val="Hyperlink"/>
                <w:noProof/>
              </w:rPr>
              <w:t>8.1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Ownership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0" w:history="1">
            <w:r w:rsidRPr="00A3263F">
              <w:rPr>
                <w:rStyle w:val="Hyperlink"/>
                <w:noProof/>
              </w:rPr>
              <w:t>8.2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Intercom_Root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1" w:history="1">
            <w:r w:rsidRPr="00A3263F">
              <w:rPr>
                <w:rStyle w:val="Hyperlink"/>
                <w:noProof/>
              </w:rPr>
              <w:t>8.3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Intercom_Incoming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2" w:history="1">
            <w:r w:rsidRPr="00A3263F">
              <w:rPr>
                <w:rStyle w:val="Hyperlink"/>
                <w:noProof/>
              </w:rPr>
              <w:t>8.4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Intercom Outgoing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3" w:history="1">
            <w:r w:rsidRPr="00A3263F">
              <w:rPr>
                <w:rStyle w:val="Hyperlink"/>
                <w:noProof/>
              </w:rPr>
              <w:t>8.5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Intercom_Controller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4" w:history="1">
            <w:r w:rsidRPr="00A3263F">
              <w:rPr>
                <w:rStyle w:val="Hyperlink"/>
                <w:noProof/>
              </w:rPr>
              <w:t>8.6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Intercom_Buddy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5" w:history="1">
            <w:r w:rsidRPr="00A3263F">
              <w:rPr>
                <w:rStyle w:val="Hyperlink"/>
                <w:noProof/>
              </w:rPr>
              <w:t>8.7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Volume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6" w:history="1">
            <w:r w:rsidRPr="00A3263F">
              <w:rPr>
                <w:rStyle w:val="Hyperlink"/>
                <w:noProof/>
              </w:rPr>
              <w:t>8.8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Level Checkers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7" w:history="1">
            <w:r w:rsidRPr="00A3263F">
              <w:rPr>
                <w:rStyle w:val="Hyperlink"/>
                <w:noProof/>
              </w:rPr>
              <w:t>8.9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Codec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8" w:history="1">
            <w:r w:rsidRPr="00A3263F">
              <w:rPr>
                <w:rStyle w:val="Hyperlink"/>
                <w:noProof/>
              </w:rPr>
              <w:t>8.10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Intercom Message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499" w:history="1">
            <w:r w:rsidRPr="00A3263F">
              <w:rPr>
                <w:rStyle w:val="Hyperlink"/>
                <w:noProof/>
              </w:rPr>
              <w:t>8.11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0" w:history="1">
            <w:r w:rsidRPr="00A3263F">
              <w:rPr>
                <w:rStyle w:val="Hyperlink"/>
                <w:noProof/>
              </w:rPr>
              <w:t>8.12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Intercom_CloudAPI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1" w:history="1">
            <w:r w:rsidRPr="00A3263F">
              <w:rPr>
                <w:rStyle w:val="Hyperlink"/>
                <w:noProof/>
              </w:rPr>
              <w:t>8.13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Intercom_ButtonsAndLeds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2" w:history="1">
            <w:r w:rsidRPr="00A3263F">
              <w:rPr>
                <w:rStyle w:val="Hyperlink"/>
                <w:noProof/>
              </w:rPr>
              <w:t>8.14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Trace &amp;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3" w:history="1">
            <w:r w:rsidRPr="00A3263F">
              <w:rPr>
                <w:rStyle w:val="Hyperlink"/>
                <w:noProof/>
              </w:rPr>
              <w:t>9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Registry 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4" w:history="1">
            <w:r w:rsidRPr="00A3263F">
              <w:rPr>
                <w:rStyle w:val="Hyperlink"/>
                <w:noProof/>
              </w:rPr>
              <w:t>10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8F3" w:rsidRDefault="005538F3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3966505" w:history="1">
            <w:r w:rsidRPr="00A3263F">
              <w:rPr>
                <w:rStyle w:val="Hyperlink"/>
                <w:noProof/>
              </w:rPr>
              <w:t>11</w:t>
            </w:r>
            <w:r>
              <w:rPr>
                <w:noProof/>
                <w:lang w:val="nl-BE" w:eastAsia="nl-BE"/>
              </w:rPr>
              <w:tab/>
            </w:r>
            <w:r w:rsidRPr="00A3263F">
              <w:rPr>
                <w:rStyle w:val="Hyperlink"/>
                <w:noProof/>
              </w:rPr>
              <w:t>Manuf_config.py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_Toc503966505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03966483"/>
      <w:r>
        <w:t>Version Control</w:t>
      </w:r>
      <w:bookmarkEnd w:id="2"/>
    </w:p>
    <w:p w:rsidR="001541AD" w:rsidRDefault="001541AD" w:rsidP="001541AD"/>
    <w:p w:rsidR="001541AD" w:rsidRDefault="00293720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03966484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293720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293720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293720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03966485"/>
      <w:r>
        <w:t>Shell Commands</w:t>
      </w:r>
      <w:bookmarkEnd w:id="4"/>
    </w:p>
    <w:p w:rsidR="00914A5C" w:rsidRDefault="00914A5C" w:rsidP="00914A5C"/>
    <w:p w:rsidR="00914A5C" w:rsidRDefault="00914A5C" w:rsidP="00914A5C"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>
        <w:t>/stats/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914A5C" w:rsidRDefault="00914A5C" w:rsidP="00914A5C">
      <w:proofErr w:type="gramStart"/>
      <w:r>
        <w:t>particle</w:t>
      </w:r>
      <w:proofErr w:type="gramEnd"/>
      <w:r>
        <w:t xml:space="preserve"> serial monitor COM3/COM4</w:t>
      </w:r>
    </w:p>
    <w:p w:rsidR="00914A5C" w:rsidRDefault="00914A5C" w:rsidP="00914A5C"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914A5C" w:rsidRDefault="00914A5C" w:rsidP="00914A5C">
      <w:r w:rsidRPr="00914A5C">
        <w:t>copypython2amazon.bat</w:t>
      </w:r>
    </w:p>
    <w:p w:rsidR="00D0313A" w:rsidRDefault="00D0313A" w:rsidP="00914A5C">
      <w:r>
        <w:t>copyjson2amazon.bat</w:t>
      </w:r>
    </w:p>
    <w:p w:rsidR="00914A5C" w:rsidRDefault="00914A5C" w:rsidP="00914A5C">
      <w:r w:rsidRPr="00914A5C">
        <w:t>ssh2amazonec3.bat</w:t>
      </w:r>
    </w:p>
    <w:p w:rsidR="00D0313A" w:rsidRDefault="00D0313A" w:rsidP="00D0313A"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D0313A">
      <w:r>
        <w:t xml:space="preserve">        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03966486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694C70" w:rsidRDefault="00694C70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lastRenderedPageBreak/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Pr="00E839C7" w:rsidRDefault="00E839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03966487"/>
      <w:r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03966488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03966489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5538F3" w:rsidP="00C571C9">
      <w:r>
        <w:rPr>
          <w:noProof/>
          <w:lang w:val="nl-BE" w:eastAsia="nl-BE"/>
        </w:rPr>
        <w:drawing>
          <wp:inline distT="0" distB="0" distL="0" distR="0">
            <wp:extent cx="5943600" cy="5856010"/>
            <wp:effectExtent l="0" t="0" r="0" b="0"/>
            <wp:docPr id="1" name="Picture 1" descr="https://yuml.me/0b2ef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0b2ef7d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03966490"/>
      <w:proofErr w:type="spellStart"/>
      <w:r>
        <w:t>Intercom_</w:t>
      </w:r>
      <w:r w:rsidR="00C571C9">
        <w:t>Root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t>Intercom_Root</w:t>
      </w:r>
      <w:proofErr w:type="spellEnd"/>
      <w:r>
        <w:t xml:space="preserve"> is the root of the Intercom object tree.</w:t>
      </w:r>
    </w:p>
    <w:p w:rsidR="00D41656" w:rsidRDefault="00D41656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03966491"/>
      <w:proofErr w:type="spellStart"/>
      <w:r>
        <w:t>Intercom_</w:t>
      </w:r>
      <w:r w:rsidR="00C571C9">
        <w:t>Incoming</w:t>
      </w:r>
      <w:bookmarkEnd w:id="10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244B74" w:rsidP="00C571C9">
      <w:r>
        <w:rPr>
          <w:noProof/>
          <w:lang w:val="nl-BE" w:eastAsia="nl-BE"/>
        </w:rPr>
        <w:drawing>
          <wp:inline distT="0" distB="0" distL="0" distR="0">
            <wp:extent cx="5943600" cy="3797985"/>
            <wp:effectExtent l="0" t="0" r="0" b="0"/>
            <wp:docPr id="28" name="Picture 28" descr="https://yuml.me/549bca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49bca7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03966492"/>
      <w:r>
        <w:t>Intercom Outgoing</w:t>
      </w:r>
      <w:bookmarkEnd w:id="11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CA0E60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2240280"/>
            <wp:effectExtent l="0" t="0" r="7620" b="7620"/>
            <wp:docPr id="35" name="Picture 35" descr="https://yuml.me/4e8dc5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8dc57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495550" cy="2705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03966493"/>
      <w:proofErr w:type="spellStart"/>
      <w:r>
        <w:t>Intercom_</w:t>
      </w:r>
      <w:r w:rsidR="00C571C9">
        <w:t>Controller</w:t>
      </w:r>
      <w:bookmarkEnd w:id="12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A231AA" w:rsidP="00C571C9">
      <w:r>
        <w:rPr>
          <w:noProof/>
          <w:lang w:val="nl-BE" w:eastAsia="nl-BE"/>
        </w:rPr>
        <w:drawing>
          <wp:inline distT="0" distB="0" distL="0" distR="0">
            <wp:extent cx="5943600" cy="3665591"/>
            <wp:effectExtent l="0" t="0" r="0" b="0"/>
            <wp:docPr id="4" name="Picture 4" descr="https://yuml.me/739714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39714e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3" w:name="_Toc503966494"/>
      <w:proofErr w:type="spellStart"/>
      <w:r>
        <w:t>Intercom_</w:t>
      </w:r>
      <w:r w:rsidR="00305DDF">
        <w:t>Buddy</w:t>
      </w:r>
      <w:bookmarkEnd w:id="13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Default="00D41656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692687" cy="3307080"/>
            <wp:effectExtent l="0" t="0" r="0" b="7620"/>
            <wp:docPr id="139" name="Picture 139" descr="https://yuml.me/2dfa0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2dfa0e4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898" cy="33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5133975" cy="2505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03966495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D41656" w:rsidP="00694C70">
      <w:r>
        <w:rPr>
          <w:noProof/>
          <w:lang w:val="nl-BE" w:eastAsia="nl-BE"/>
        </w:rPr>
        <w:drawing>
          <wp:inline distT="0" distB="0" distL="0" distR="0">
            <wp:extent cx="6169025" cy="1889760"/>
            <wp:effectExtent l="0" t="0" r="3175" b="0"/>
            <wp:docPr id="140" name="Picture 140" descr="https://yuml.me/59ea6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9ea699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30" cy="18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03966496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5538F3" w:rsidP="00B16B62">
      <w:r>
        <w:rPr>
          <w:noProof/>
          <w:lang w:val="nl-BE" w:eastAsia="nl-BE"/>
        </w:rPr>
        <w:lastRenderedPageBreak/>
        <w:drawing>
          <wp:inline distT="0" distB="0" distL="0" distR="0">
            <wp:extent cx="5509260" cy="3581400"/>
            <wp:effectExtent l="0" t="0" r="0" b="0"/>
            <wp:docPr id="3" name="Picture 3" descr="https://yuml.me/43d625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3d6253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6" w:name="_Toc503966497"/>
      <w:r>
        <w:t>Codec</w:t>
      </w:r>
      <w:bookmarkEnd w:id="16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7" w:name="_Toc503966498"/>
      <w:r>
        <w:t xml:space="preserve">Intercom </w:t>
      </w:r>
      <w:r w:rsidR="00C571C9">
        <w:t>Message Handler</w:t>
      </w:r>
      <w:bookmarkEnd w:id="17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DE4B5C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049780"/>
            <wp:effectExtent l="0" t="0" r="0" b="7620"/>
            <wp:docPr id="33" name="Picture 33" descr="https://yuml.me/10cbf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0cbff8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8" w:name="_Toc503966499"/>
      <w:r>
        <w:t>Messages</w:t>
      </w:r>
      <w:bookmarkEnd w:id="18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5E4288" w:rsidRDefault="00A42DF7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951418" cy="8923020"/>
            <wp:effectExtent l="0" t="0" r="0" b="0"/>
            <wp:docPr id="61" name="Picture 61" descr="https://yuml.me/d75d3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75d3ec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73" cy="893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C571C9" w:rsidRDefault="00C571C9" w:rsidP="00C571C9"/>
    <w:p w:rsidR="00FF4C5C" w:rsidRDefault="004E2A96" w:rsidP="00DC2965">
      <w:pPr>
        <w:pStyle w:val="Heading2"/>
      </w:pPr>
      <w:bookmarkStart w:id="19" w:name="_Toc503966500"/>
      <w:proofErr w:type="spellStart"/>
      <w:r>
        <w:t>Intercom_Cloud</w:t>
      </w:r>
      <w:r w:rsidR="00FF4C5C">
        <w:t>API</w:t>
      </w:r>
      <w:bookmarkEnd w:id="19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5538F3" w:rsidP="00D41656">
      <w:r>
        <w:rPr>
          <w:noProof/>
          <w:lang w:val="nl-BE" w:eastAsia="nl-BE"/>
        </w:rPr>
        <w:drawing>
          <wp:inline distT="0" distB="0" distL="0" distR="0">
            <wp:extent cx="5943600" cy="3673234"/>
            <wp:effectExtent l="0" t="0" r="0" b="3810"/>
            <wp:docPr id="5" name="Picture 5" descr="https://yuml.me/c11e3c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c11e3c6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0" w:name="_Toc503966501"/>
      <w:proofErr w:type="spellStart"/>
      <w:r>
        <w:t>Intercom_ButtonsAnd</w:t>
      </w:r>
      <w:r w:rsidR="00AE6458">
        <w:t>Leds</w:t>
      </w:r>
      <w:bookmarkEnd w:id="20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911F15" w:rsidP="00AE6458">
      <w:r>
        <w:rPr>
          <w:noProof/>
          <w:lang w:val="nl-BE" w:eastAsia="nl-BE"/>
        </w:rPr>
        <w:drawing>
          <wp:inline distT="0" distB="0" distL="0" distR="0">
            <wp:extent cx="5943600" cy="1258645"/>
            <wp:effectExtent l="0" t="0" r="0" b="0"/>
            <wp:docPr id="142" name="Picture 142" descr="https://yuml.me/4e017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e017d7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1" w:name="_Toc503966502"/>
      <w:r>
        <w:t>Trace &amp; Debug</w:t>
      </w:r>
      <w:bookmarkEnd w:id="21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</w:p>
    <w:p w:rsidR="006D06A1" w:rsidRPr="006D06A1" w:rsidRDefault="006D06A1" w:rsidP="006D06A1"/>
    <w:p w:rsidR="00C65906" w:rsidRDefault="00E839C7" w:rsidP="00E839C7">
      <w:pPr>
        <w:pStyle w:val="Heading1"/>
      </w:pPr>
      <w:bookmarkStart w:id="22" w:name="_Toc503966503"/>
      <w:r>
        <w:t>Registry K</w:t>
      </w:r>
      <w:r w:rsidR="00C65906">
        <w:t>eys</w:t>
      </w:r>
      <w:bookmarkEnd w:id="22"/>
    </w:p>
    <w:p w:rsidR="0039000D" w:rsidRPr="00C65906" w:rsidRDefault="0039000D" w:rsidP="00C65906"/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Pr="0039000D" w:rsidRDefault="0039000D" w:rsidP="0039000D">
      <w:r>
        <w:t>X=0, 1 or 2</w:t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E166D7" w:rsidRDefault="00832D1E" w:rsidP="00E839C7">
      <w:pPr>
        <w:pStyle w:val="Heading1"/>
      </w:pPr>
      <w:bookmarkStart w:id="23" w:name="_Toc503966504"/>
      <w:r>
        <w:t>Server Side</w:t>
      </w:r>
      <w:bookmarkEnd w:id="23"/>
    </w:p>
    <w:p w:rsidR="00885EB3" w:rsidRDefault="00885EB3" w:rsidP="00885EB3"/>
    <w:p w:rsidR="00885EB3" w:rsidRPr="00885EB3" w:rsidRDefault="00885EB3" w:rsidP="00885EB3">
      <w:proofErr w:type="spellStart"/>
      <w:r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832D1E" w:rsidP="00832D1E">
      <w:pPr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>
                <wp:extent cx="5486400" cy="6431280"/>
                <wp:effectExtent l="0" t="0" r="3810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Rectangle 11"/>
                        <wps:cNvSpPr/>
                        <wps:spPr>
                          <a:xfrm>
                            <a:off x="1752600" y="1165860"/>
                            <a:ext cx="165354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832D1E">
                                <w:rPr>
                                  <w:b/>
                                </w:rPr>
                                <w:t>MSG_TABLE</w:t>
                              </w: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msg_id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msg_handler_fun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52600" y="2168820"/>
                            <a:ext cx="2316480" cy="10210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Intercom_name_to_id_table</w:t>
                              </w:r>
                              <w:proofErr w:type="spellEnd"/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Intercom_name</w:t>
                              </w:r>
                              <w:proofErr w:type="spellEnd"/>
                              <w:r>
                                <w:t xml:space="preserve"> -&gt; </w:t>
                              </w: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52600" y="3307080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Intercom_id_to_intercom_table</w:t>
                              </w:r>
                              <w:proofErr w:type="spellEnd"/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</w:p>
                            <w:p w:rsidR="00194F42" w:rsidRDefault="00194F42" w:rsidP="00832D1E">
                              <w:pPr>
                                <w:jc w:val="center"/>
                              </w:pPr>
                              <w:proofErr w:type="spellStart"/>
                              <w:r>
                                <w:t>Intercom_id</w:t>
                              </w:r>
                              <w:proofErr w:type="spellEnd"/>
                              <w:r>
                                <w:t xml:space="preserve"> -&gt; intercom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2910840" y="3189900"/>
                            <a:ext cx="41910" cy="1171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 w:rsidRPr="00832D1E">
                                <w:rPr>
                                  <w:b/>
                                </w:rPr>
                                <w:t>Message_Handler</w:t>
                              </w:r>
                              <w:proofErr w:type="spellEnd"/>
                            </w:p>
                            <w:p w:rsidR="00194F42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Send()</w:t>
                              </w:r>
                              <w:proofErr w:type="gramEnd"/>
                            </w:p>
                            <w:p w:rsidR="00194F42" w:rsidRPr="00832D1E" w:rsidRDefault="00194F42" w:rsidP="00832D1E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Receive()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>
                          <a:stCxn id="16" idx="2"/>
                          <a:endCxn id="11" idx="0"/>
                        </wps:cNvCnPr>
                        <wps:spPr>
                          <a:xfrm>
                            <a:off x="2575560" y="1028700"/>
                            <a:ext cx="3810" cy="13716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</w:pPr>
                              <w:proofErr w:type="gramStart"/>
                              <w:r>
                                <w:t>socket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>
                          <a:stCxn id="16" idx="3"/>
                          <a:endCxn id="1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396740" y="2255520"/>
                            <a:ext cx="1051560" cy="3322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90F00">
                                <w:rPr>
                                  <w:b/>
                                </w:rPr>
                                <w:t>Intercom</w:t>
                              </w:r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sendTo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194F42" w:rsidRDefault="00194F42" w:rsidP="0039000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setBuddy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getEncoderCryptoCodec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()</w:t>
                              </w:r>
                              <w:proofErr w:type="gramEnd"/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getDecoderCryptoCodec</w:t>
                              </w:r>
                              <w:proofErr w:type="spellEnd"/>
                              <w:proofErr w:type="gramEnd"/>
                            </w:p>
                            <w:p w:rsidR="00194F42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:rsidR="00194F42" w:rsidRPr="00C90F00" w:rsidRDefault="00194F42" w:rsidP="00C90F0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4152900" y="3764280"/>
                            <a:ext cx="243840" cy="1524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20" idx="0"/>
                        </wps:cNvCnPr>
                        <wps:spPr>
                          <a:xfrm>
                            <a:off x="4922520" y="2255520"/>
                            <a:ext cx="563880" cy="16459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20" idx="0"/>
                          <a:endCxn id="16" idx="3"/>
                        </wps:cNvCnPr>
                        <wps:spPr>
                          <a:xfrm flipH="1" flipV="1">
                            <a:off x="3329940" y="571500"/>
                            <a:ext cx="1592580" cy="16840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100" y="2133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jc w:val="center"/>
                              </w:pPr>
                              <w:proofErr w:type="spellStart"/>
                              <w:r>
                                <w:t>Msg_voice_data_handler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620" y="111726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Msg_i_am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392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Msg_who_is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9536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C90F00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Set_buddy</w:t>
                              </w:r>
                              <w:proofErr w:type="spellEnd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  <w:t>handler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11" idx="1"/>
                          <a:endCxn id="24" idx="3"/>
                        </wps:cNvCnPr>
                        <wps:spPr>
                          <a:xfrm flipH="1" flipV="1">
                            <a:off x="1234440" y="441960"/>
                            <a:ext cx="518160" cy="11811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>
                          <a:stCxn id="11" idx="1"/>
                          <a:endCxn id="25" idx="3"/>
                        </wps:cNvCnPr>
                        <wps:spPr>
                          <a:xfrm flipH="1" flipV="1">
                            <a:off x="1203960" y="1345860"/>
                            <a:ext cx="548640" cy="2772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>
                          <a:stCxn id="11" idx="1"/>
                          <a:endCxn id="26" idx="3"/>
                        </wps:cNvCnPr>
                        <wps:spPr>
                          <a:xfrm flipH="1">
                            <a:off x="1196340" y="1623060"/>
                            <a:ext cx="556260" cy="6448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>
                          <a:stCxn id="11" idx="1"/>
                          <a:endCxn id="27" idx="3"/>
                        </wps:cNvCnPr>
                        <wps:spPr>
                          <a:xfrm flipH="1">
                            <a:off x="1196340" y="1623060"/>
                            <a:ext cx="556260" cy="15592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28900" y="952500"/>
                            <a:ext cx="35750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Pr="00B54957" w:rsidRDefault="00194F42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</w:pPr>
                              <w:proofErr w:type="gramStart"/>
                              <w:r w:rsidRPr="00B54957"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6"/>
                        <wps:cNvSpPr txBox="1"/>
                        <wps:spPr>
                          <a:xfrm>
                            <a:off x="4355760" y="189450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Default="00194F42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..1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6"/>
                        <wps:cNvSpPr txBox="1"/>
                        <wps:spPr>
                          <a:xfrm>
                            <a:off x="3611880" y="563880"/>
                            <a:ext cx="399415" cy="2743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33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94F42" w:rsidRDefault="00194F42" w:rsidP="00B5495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proofErr w:type="gramStart"/>
                              <w:r>
                                <w:rPr>
                                  <w:rFonts w:eastAsia="STKaiti" w:cs="Tahoma"/>
                                  <w:color w:val="000000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rgbClr w14:val="000000">
                                        <w14:alpha w14:val="50000"/>
                                      </w14:srgbClr>
                                    </w14:solidFill>
                                  </w14:textFill>
                                </w:rPr>
                                <w:t>1..1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>
                          <a:stCxn id="24" idx="2"/>
                          <a:endCxn id="14" idx="1"/>
                        </wps:cNvCnPr>
                        <wps:spPr>
                          <a:xfrm>
                            <a:off x="636270" y="670560"/>
                            <a:ext cx="1116330" cy="3093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25" idx="2"/>
                          <a:endCxn id="13" idx="1"/>
                        </wps:cNvCnPr>
                        <wps:spPr>
                          <a:xfrm>
                            <a:off x="605790" y="1574460"/>
                            <a:ext cx="1146810" cy="1104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605790" y="1584960"/>
                            <a:ext cx="1131570" cy="21488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26" idx="2"/>
                          <a:endCxn id="13" idx="1"/>
                        </wps:cNvCnPr>
                        <wps:spPr>
                          <a:xfrm>
                            <a:off x="598170" y="2496480"/>
                            <a:ext cx="1154430" cy="1828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>
                          <a:stCxn id="27" idx="2"/>
                          <a:endCxn id="14" idx="1"/>
                        </wps:cNvCnPr>
                        <wps:spPr>
                          <a:xfrm>
                            <a:off x="598170" y="3410880"/>
                            <a:ext cx="1154430" cy="353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endCxn id="16" idx="1"/>
                        </wps:cNvCnPr>
                        <wps:spPr>
                          <a:xfrm>
                            <a:off x="1242060" y="441960"/>
                            <a:ext cx="579120" cy="1295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>
                          <a:stCxn id="25" idx="3"/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7743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stCxn id="26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16963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27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26107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0" y="379188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5E4288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Msg_echo_request_data_handler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4561500"/>
                            <a:ext cx="119634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5E4288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Msg_echo_reply_data_handler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traight Arrow Connector 52"/>
                        <wps:cNvCnPr>
                          <a:stCxn id="50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27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stCxn id="51" idx="0"/>
                          <a:endCxn id="14" idx="1"/>
                        </wps:cNvCnPr>
                        <wps:spPr>
                          <a:xfrm flipV="1">
                            <a:off x="598170" y="3764280"/>
                            <a:ext cx="1154430" cy="797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>
                          <a:endCxn id="16" idx="1"/>
                        </wps:cNvCnPr>
                        <wps:spPr>
                          <a:xfrm flipV="1">
                            <a:off x="1203960" y="571500"/>
                            <a:ext cx="617220" cy="42262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>
                          <a:stCxn id="51" idx="3"/>
                          <a:endCxn id="16" idx="1"/>
                        </wps:cNvCnPr>
                        <wps:spPr>
                          <a:xfrm flipV="1">
                            <a:off x="1196340" y="571500"/>
                            <a:ext cx="624840" cy="4218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11" idx="1"/>
                          <a:endCxn id="50" idx="3"/>
                        </wps:cNvCnPr>
                        <wps:spPr>
                          <a:xfrm flipH="1">
                            <a:off x="1196340" y="1623060"/>
                            <a:ext cx="556260" cy="23974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11" idx="1"/>
                          <a:endCxn id="51" idx="3"/>
                        </wps:cNvCnPr>
                        <wps:spPr>
                          <a:xfrm flipH="1">
                            <a:off x="1196340" y="1623060"/>
                            <a:ext cx="556260" cy="316704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1" o:spid="_x0000_s1028" style="position:absolute;left:17526;top:11658;width:16535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g3Sr4A&#10;AADbAAAADwAAAGRycy9kb3ducmV2LnhtbERPyQrCMBC9C/5DGMGLaKoHlWoUEQQPLriA17EZ22Iz&#10;KU3U+vdGELzN460zndemEE+qXG5ZQb8XgSBOrM45VXA+rbpjEM4jaywsk4I3OZjPmo0pxtq++EDP&#10;o09FCGEXo4LM+zKW0iUZGXQ9WxIH7mYrgz7AKpW6wlcIN4UcRNFQGsw5NGRY0jKj5H58GAVrk5ui&#10;c+bd4LZ32+vo0nF681Cq3aoXExCeav8X/9xrHeb34ftLOE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YN0q+AAAA2wAAAA8AAAAAAAAAAAAAAAAAmAIAAGRycy9kb3ducmV2&#10;LnhtbFBLBQYAAAAABAAEAPUAAACD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r w:rsidRPr="00832D1E">
                          <w:rPr>
                            <w:b/>
                          </w:rPr>
                          <w:t>MSG_TABLE</w:t>
                        </w: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msg_id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msg_handler_fun</w:t>
                        </w:r>
                        <w:proofErr w:type="spellEnd"/>
                      </w:p>
                    </w:txbxContent>
                  </v:textbox>
                </v:rect>
                <v:rect id="Rectangle 13" o:spid="_x0000_s1029" style="position:absolute;left:17526;top:21688;width:23164;height:102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MpsEA&#10;AADb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GDKbBAAAA2w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Intercom_name_to_id_table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</w:pP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Intercom_name</w:t>
                        </w:r>
                        <w:proofErr w:type="spellEnd"/>
                        <w:r>
                          <w:t xml:space="preserve"> -&gt; </w:t>
                        </w:r>
                        <w:proofErr w:type="spellStart"/>
                        <w:r>
                          <w:t>intercom_id</w:t>
                        </w:r>
                        <w:proofErr w:type="spellEnd"/>
                      </w:p>
                    </w:txbxContent>
                  </v:textbox>
                </v:rect>
                <v:rect id="Rectangle 14" o:spid="_x0000_s1030" style="position:absolute;left:17526;top:33070;width:24003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U0sEA&#10;AADb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n8PolHC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vlNLBAAAA2w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Intercom_id_to_intercom_table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</w:pPr>
                      </w:p>
                      <w:p w:rsidR="00194F42" w:rsidRDefault="00194F42" w:rsidP="00832D1E">
                        <w:pPr>
                          <w:jc w:val="center"/>
                        </w:pPr>
                        <w:proofErr w:type="spellStart"/>
                        <w:r>
                          <w:t>Intercom_id</w:t>
                        </w:r>
                        <w:proofErr w:type="spellEnd"/>
                        <w:r>
                          <w:t xml:space="preserve"> -&gt; intercom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29108;top:31899;width:419;height:11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kTcIAAADbAAAADwAAAGRycy9kb3ducmV2LnhtbERPTWvCQBC9F/wPywi9NRuF2BpdRQqh&#10;Ir00CtLbkB2zwexsyG41/nu3IHibx/uc5XqwrbhQ7xvHCiZJCoK4crrhWsFhX7x9gPABWWPrmBTc&#10;yMN6NXpZYq7dlX/oUoZaxBD2OSowIXS5lL4yZNEnriOO3Mn1FkOEfS11j9cYbls5TdOZtNhwbDDY&#10;0aeh6lz+WQVf8/R4DI051Ofil7Lp9nv+vvNKvY6HzQJEoCE8xQ/3Vsf5Gfz/E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HkTcIAAADbAAAADwAAAAAAAAAAAAAA&#10;AAChAgAAZHJzL2Rvd25yZXYueG1sUEsFBgAAAAAEAAQA+QAAAJADAAAAAA==&#10;" strokecolor="black [3213]" strokeweight="2pt">
                  <v:stroke endarrow="block" joinstyle="miter"/>
                </v:shape>
                <v:rect id="Rectangle 16" o:spid="_x0000_s1032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9Nb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B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QP/TW+AAAA2wAAAA8AAAAAAAAAAAAAAAAAmAIAAGRycy9kb3ducmV2&#10;LnhtbFBLBQYAAAAABAAEAPUAAACDAwAAAAA=&#10;" fillcolor="#1cade4 [3204]" strokecolor="#0d5571 [1604]" strokeweight="1pt">
                  <v:textbox>
                    <w:txbxContent>
                      <w:p w:rsidR="00194F42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r w:rsidRPr="00832D1E">
                          <w:rPr>
                            <w:b/>
                          </w:rPr>
                          <w:t>Message_Handler</w:t>
                        </w:r>
                        <w:proofErr w:type="spellEnd"/>
                      </w:p>
                      <w:p w:rsidR="00194F42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Send()</w:t>
                        </w:r>
                        <w:proofErr w:type="gramEnd"/>
                      </w:p>
                      <w:p w:rsidR="00194F42" w:rsidRPr="00832D1E" w:rsidRDefault="00194F42" w:rsidP="00832D1E">
                        <w:pPr>
                          <w:jc w:val="center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Receive()</w:t>
                        </w:r>
                        <w:proofErr w:type="gramEnd"/>
                      </w:p>
                    </w:txbxContent>
                  </v:textbox>
                </v:rect>
                <v:shape id="Straight Arrow Connector 17" o:spid="_x0000_s1033" type="#_x0000_t32" style="position:absolute;left:25755;top:10287;width:38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<v:stroke endarrow="block" joinstyle="miter"/>
                </v:shape>
                <v:rect id="Rectangle 18" o:spid="_x0000_s1034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</w:pPr>
                        <w:proofErr w:type="gramStart"/>
                        <w:r>
                          <w:t>socket</w:t>
                        </w:r>
                        <w:proofErr w:type="gramEnd"/>
                      </w:p>
                    </w:txbxContent>
                  </v:textbox>
                </v:rect>
                <v:shape id="Straight Arrow Connector 19" o:spid="_x0000_s1035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<v:stroke endarrow="block" joinstyle="miter"/>
                </v:shape>
                <v:rect id="Rectangle 20" o:spid="_x0000_s1036" style="position:absolute;left:43967;top:22555;width:10516;height:33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KZ70A&#10;AADbAAAADwAAAGRycy9kb3ducmV2LnhtbERPzYrCMBC+C75DGGFvmurBXapRRBBE8KC7DzA0Y1Nt&#10;JqWJtn1757Dg8eP7X297X6sXtbEKbGA+y0ARF8FWXBr4+z1Mf0DFhGyxDkwGBoqw3YxHa8xt6PhC&#10;r2sqlYRwzNGAS6nJtY6FI49xFhpi4W6h9ZgEtqW2LXYS7mu9yLKl9lixNDhsaO+oeFyfXkqQLsP8&#10;u9s/zq4/VVQPd3oOxnxN+t0KVKI+fcT/7qM1sJD18kV+gN6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sYKZ7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r w:rsidRPr="00C90F00">
                          <w:rPr>
                            <w:b/>
                          </w:rPr>
                          <w:t>Intercom</w:t>
                        </w:r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sendTo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39000D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setBuddy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getEncoderCryptoCodec</w:t>
                        </w:r>
                        <w:proofErr w:type="spellEnd"/>
                        <w:r>
                          <w:rPr>
                            <w:b/>
                          </w:rPr>
                          <w:t>()</w:t>
                        </w:r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getDecoderCryptoCodec</w:t>
                        </w:r>
                        <w:proofErr w:type="spellEnd"/>
                        <w:proofErr w:type="gramEnd"/>
                      </w:p>
                      <w:p w:rsidR="00194F42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  <w:p w:rsidR="00194F42" w:rsidRPr="00C90F00" w:rsidRDefault="00194F42" w:rsidP="00C90F00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shape id="Straight Arrow Connector 21" o:spid="_x0000_s1037" type="#_x0000_t32" style="position:absolute;left:41529;top:37642;width:2438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<v:stroke endarrow="block" joinstyle="miter"/>
                </v:shape>
                <v:shape id="Straight Arrow Connector 22" o:spid="_x0000_s1038" type="#_x0000_t32" style="position:absolute;left:49225;top:22555;width:5639;height:16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0tesIAAADbAAAADwAAAGRycy9kb3ducmV2LnhtbESPT2vCQBDF74V+h2UKvYhuDLZodJVS&#10;KO3V1BaPQ3bMBrOzITvV+O27guDx8f78eKvN4Ft1oj42gQ1MJxko4irYhmsDu++P8RxUFGSLbWAy&#10;cKEIm/XjwwoLG868pVMptUojHAs04ES6QutYOfIYJ6EjTt4h9B4lyb7WtsdzGvetzrPsVXtsOBEc&#10;dvTuqDqWfz5xaZePypfRYnb8xJ/9r5PLbCrGPD8Nb0tQQoPcw7f2lzWQ53D9kn6AX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0te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23" o:spid="_x0000_s1039" type="#_x0000_t32" style="position:absolute;left:33299;top:5715;width:15926;height:168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KPsIAAADbAAAADwAAAGRycy9kb3ducmV2LnhtbESPT4vCMBTE78J+h/AWvGm6ri5STWUV&#10;BG/+W9Hjo3m2pc1LabK1fnsjCB6HmfkNM190phItNa6wrOBrGIEgTq0uOFPwd1wPpiCcR9ZYWSYF&#10;d3KwSD56c4y1vfGe2oPPRICwi1FB7n0dS+nSnAy6oa2Jg3e1jUEfZJNJ3eAtwE0lR1H0Iw0WHBZy&#10;rGmVU1oe/o2Cs19vyyVjPaF2N5bnk73I6Vip/mf3OwPhqfPv8Ku90QpG3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8KPsIAAADbAAAADwAAAAAAAAAAAAAA&#10;AAChAgAAZHJzL2Rvd25yZXYueG1sUEsFBgAAAAAEAAQA+QAAAJADAAAAAA==&#10;" strokecolor="black [3213]" strokeweight="2pt">
                  <v:stroke endarrow="block" joinstyle="miter"/>
                </v:shape>
                <v:rect id="Rectangle 24" o:spid="_x0000_s1040" style="position:absolute;left:381;top:2133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MZMEA&#10;AADbAAAADwAAAGRycy9kb3ducmV2LnhtbESP3YrCMBCF7xd8hzDC3m1TZVH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DGTBAAAA2w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jc w:val="center"/>
                        </w:pPr>
                        <w:proofErr w:type="spellStart"/>
                        <w:r>
                          <w:t>Msg_voice_data_handler</w:t>
                        </w:r>
                        <w:proofErr w:type="spellEnd"/>
                      </w:p>
                    </w:txbxContent>
                  </v:textbox>
                </v:rect>
                <v:rect id="Rectangle 25" o:spid="_x0000_s1041" style="position:absolute;left:76;top:1117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p/8EA&#10;AADbAAAADwAAAGRycy9kb3ducmV2LnhtbESP3YrCMBCF7xd8hzDC3m1ThVXpmhYRhGXBC38eYGjG&#10;pmszKU207dsbQfDycH4+zroYbCPu1PnasYJZkoIgLp2uuVJwPu2+ViB8QNbYOCYFI3ko8snHGjPt&#10;ej7Q/RgqEUfYZ6jAhNBmUvrSkEWfuJY4ehfXWQxRdpXUHfZx3DZynqYLabHmSDDY0tZQeT3ebIQg&#10;HcbZst9e92b4q6kZ/+k2KvU5HTY/IAIN4R1+tX+1gvk3PL/EHy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xqf/BAAAA2w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Msg_i_am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6" o:spid="_x0000_s1042" style="position:absolute;top:20392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3iL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B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mM3iL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Msg_who_is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rect id="Rectangle 27" o:spid="_x0000_s1043" style="position:absolute;top:29536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SE7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3D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S+SE70AAADbAAAADwAAAAAAAAAAAAAAAACYAgAAZHJzL2Rvd25yZXYu&#10;eG1sUEsFBgAAAAAEAAQA9QAAAIIDAAAAAA==&#10;" fillcolor="#1cade4 [3204]" strokecolor="#0d5571 [1604]" strokeweight="1pt">
                  <v:textbox>
                    <w:txbxContent>
                      <w:p w:rsidR="00194F42" w:rsidRDefault="00194F42" w:rsidP="00C90F00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Set_buddy</w:t>
                        </w:r>
                        <w:proofErr w:type="spellEnd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_</w:t>
                        </w: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br/>
                          <w:t>handler</w:t>
                        </w:r>
                      </w:p>
                    </w:txbxContent>
                  </v:textbox>
                </v:rect>
                <v:shape id="Straight Arrow Connector 29" o:spid="_x0000_s1044" type="#_x0000_t32" style="position:absolute;left:12344;top:4419;width:5182;height:118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91MIAAADbAAAADwAAAGRycy9kb3ducmV2LnhtbESPT4vCMBTE78J+h/AW9qbpiopWU1kF&#10;wZv/dtHjo3m2pc1LabK1fnsjCB6HmfkNs1h2phItNa6wrOB7EIEgTq0uOFPwe9r0pyCcR9ZYWSYF&#10;d3KwTD56C4y1vfGB2qPPRICwi1FB7n0dS+nSnAy6ga2Jg3e1jUEfZJNJ3eAtwE0lh1E0kQYLDgs5&#10;1rTOKS2P/0bB2W925YqxHlO7H8nzn73I6Uipr8/uZw7CU+ff4Vd7qxUMZ/D8En6AT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91MIAAADbAAAADwAAAAAAAAAAAAAA&#10;AAChAgAAZHJzL2Rvd25yZXYueG1sUEsFBgAAAAAEAAQA+QAAAJADAAAAAA==&#10;" strokecolor="black [3213]" strokeweight="2pt">
                  <v:stroke endarrow="block" joinstyle="miter"/>
                </v:shape>
                <v:shape id="Straight Arrow Connector 30" o:spid="_x0000_s1045" type="#_x0000_t32" style="position:absolute;left:12039;top:13458;width:5487;height:27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ClMAAAADbAAAADwAAAGRycy9kb3ducmV2LnhtbERPy2rCQBTdC/2H4Ra604k2FomOoRUC&#10;3fmoostL5poEM3dCZprEv3cWgsvDea/SwdSio9ZVlhVMJxEI4tzqigsFx79svADhPLLG2jIpuJOD&#10;dP02WmGibc976g6+ECGEXYIKSu+bREqXl2TQTWxDHLirbQ36ANtC6hb7EG5qOYuiL2mw4tBQYkOb&#10;kvLb4d8oOPtse/thbObU7WJ5PtmLXMRKfbwP30sQngb/Ej/dv1rBZ1gfvoQfIN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kApTAAAAA2wAAAA8AAAAAAAAAAAAAAAAA&#10;oQIAAGRycy9kb3ducmV2LnhtbFBLBQYAAAAABAAEAPkAAACOAwAAAAA=&#10;" strokecolor="black [3213]" strokeweight="2pt">
                  <v:stroke endarrow="block" joinstyle="miter"/>
                </v:shape>
                <v:shape id="Straight Arrow Connector 31" o:spid="_x0000_s1046" type="#_x0000_t32" style="position:absolute;left:11963;top:16230;width:5563;height:64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JG8UAAADbAAAADwAAAGRycy9kb3ducmV2LnhtbESPzW7CMBCE75V4B2sr9VYcGqiqgEEt&#10;Kn/i1LSHHlfxEqfE68h2Ibw9RqrU42hmvtHMFr1txYl8aBwrGA0zEMSV0w3XCr4+V48vIEJE1tg6&#10;JgUXCrCYD+5mWGh35g86lbEWCcKhQAUmxq6QMlSGLIah64iTd3DeYkzS11J7PCe4beVTlj1Liw2n&#10;BYMdLQ1Vx/LXKpiU+W6zN9/ab9u1/xnnl/f121Kph/v+dQoiUh//w3/trVaQj+D2Jf0A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JG8UAAADbAAAADwAAAAAAAAAA&#10;AAAAAAChAgAAZHJzL2Rvd25yZXYueG1sUEsFBgAAAAAEAAQA+QAAAJMDAAAAAA==&#10;" strokecolor="black [3213]" strokeweight="2pt">
                  <v:stroke endarrow="block" joinstyle="miter"/>
                </v:shape>
                <v:shape id="Straight Arrow Connector 32" o:spid="_x0000_s1047" type="#_x0000_t32" style="position:absolute;left:11963;top:16230;width:5563;height:155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cXbMUAAADbAAAADwAAAGRycy9kb3ducmV2LnhtbESPwU7DMBBE75X6D9ZW4tY6NIBQGqeC&#10;CkoRJwIHjqt4GwfidWSbNv17jFSpx9HMvNGU69H24kA+dI4VXC8yEMSN0x23Cj4/nuf3IEJE1tg7&#10;JgUnCrCuppMSC+2O/E6HOrYiQTgUqMDEOBRShsaQxbBwA3Hy9s5bjEn6VmqPxwS3vVxm2Z202HFa&#10;MDjQxlDzU/9aBbd1/vryZr603/Vb/32Tn562jxulrmbjwwpEpDFewuf2TivIl/D/Jf0AW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cXbMUAAADbAAAADwAAAAAAAAAA&#10;AAAAAAChAgAAZHJzL2Rvd25yZXYueG1sUEsFBgAAAAAEAAQA+QAAAJMDAAAAAA==&#10;" strokecolor="black [3213]" strokeweight="2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8" type="#_x0000_t202" style="position:absolute;left:26289;top:9525;width:3575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VSsUA&#10;AADbAAAADwAAAGRycy9kb3ducmV2LnhtbESPQWvCQBSE7wX/w/KE3urGVoJEV5E2gpcWqvXg7ZF9&#10;JtHs27C70eiv7xaEHoeZ+YaZL3vTiAs5X1tWMB4lIIgLq2suFfzs1i9TED4ga2wsk4IbeVguBk9z&#10;zLS98jddtqEUEcI+QwVVCG0mpS8qMuhHtiWO3tE6gyFKV0rt8BrhppGvSZJKgzXHhQpbeq+oOG87&#10;o8BtboePPO3Wk92+yL9ONd4/p6jU87BfzUAE6sN/+NHeaAVv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hVK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194F42" w:rsidRPr="00B54957" w:rsidRDefault="00194F42">
                        <w:pPr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</w:pPr>
                        <w:proofErr w:type="gramStart"/>
                        <w:r w:rsidRPr="00B54957">
                          <w:rPr>
                            <w:color w:val="000000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Text Box 36" o:spid="_x0000_s1049" type="#_x0000_t202" style="position:absolute;left:43557;top:18945;width:3994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aw0cUA&#10;AADbAAAADwAAAGRycy9kb3ducmV2LnhtbESPT2sCMRTE7wW/Q3hCbzWrFpXVKOIf8KJQtYfeHpvn&#10;7rablyWJuvrpjSD0OMzMb5jJrDGVuJDzpWUF3U4CgjizuuRcwfGw/hiB8AFZY2WZFNzIw2zaeptg&#10;qu2Vv+iyD7mIEPYpKihCqFMpfVaQQd+xNXH0TtYZDFG6XGqH1wg3lewlyUAaLDkuFFjToqDsb382&#10;Ctzm9rNcDc7rz8N3ttr9lnjfjlCp93YzH4MI1IT/8Ku90Qr6Q3h+iT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rDRxQAAANsAAAAPAAAAAAAAAAAAAAAAAJgCAABkcnMv&#10;ZG93bnJldi54bWxQSwUGAAAAAAQABAD1AAAAigMAAAAA&#10;" fillcolor="white [3201]" stroked="f" strokeweight=".5pt">
                  <v:fill opacity="21588f"/>
                  <v:textbox>
                    <w:txbxContent>
                      <w:p w:rsidR="00194F42" w:rsidRDefault="00194F42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n</w:t>
                        </w:r>
                        <w:proofErr w:type="gramEnd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..1</w:t>
                        </w:r>
                      </w:p>
                    </w:txbxContent>
                  </v:textbox>
                </v:shape>
                <v:shape id="Text Box 36" o:spid="_x0000_s1050" type="#_x0000_t202" style="position:absolute;left:36118;top:5638;width:399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ko8EA&#10;AADbAAAADwAAAGRycy9kb3ducmV2LnhtbERPy4rCMBTdC/MP4Q7MTlN1kFKNIjMKbkbwtXB3aa5t&#10;tbkpSdQ6X28WgsvDeU9mranFjZyvLCvo9xIQxLnVFRcK9rtlNwXhA7LG2jIpeJCH2fSjM8FM2ztv&#10;6LYNhYgh7DNUUIbQZFL6vCSDvmcb4sidrDMYInSF1A7vMdzUcpAkI2mw4thQYkM/JeWX7dUocKvH&#10;8Xcxui6/d4d8sT5X+P+XolJfn+18DCJQG97il3ulFQzj2Pgl/gA5f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pJKPBAAAA2wAAAA8AAAAAAAAAAAAAAAAAmAIAAGRycy9kb3du&#10;cmV2LnhtbFBLBQYAAAAABAAEAPUAAACGAwAAAAA=&#10;" fillcolor="white [3201]" stroked="f" strokeweight=".5pt">
                  <v:fill opacity="21588f"/>
                  <v:textbox>
                    <w:txbxContent>
                      <w:p w:rsidR="00194F42" w:rsidRDefault="00194F42" w:rsidP="00B5495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proofErr w:type="gramStart"/>
                        <w:r>
                          <w:rPr>
                            <w:rFonts w:eastAsia="STKaiti" w:cs="Tahoma"/>
                            <w:color w:val="000000"/>
                            <w:sz w:val="22"/>
                            <w:szCs w:val="22"/>
                            <w:lang w:val="en-US"/>
                            <w14:textFill>
                              <w14:solidFill>
                                <w14:srgbClr w14:val="000000">
                                  <w14:alpha w14:val="50000"/>
                                </w14:srgbClr>
                              </w14:solidFill>
                            </w14:textFill>
                          </w:rPr>
                          <w:t>1..1</w:t>
                        </w:r>
                        <w:proofErr w:type="gramEnd"/>
                      </w:p>
                    </w:txbxContent>
                  </v:textbox>
                </v:shape>
                <v:shape id="Straight Arrow Connector 39" o:spid="_x0000_s1051" type="#_x0000_t32" style="position:absolute;left:6362;top:6705;width:11164;height:30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0" o:spid="_x0000_s1052" type="#_x0000_t32" style="position:absolute;left:6057;top:15744;width:11469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1cade4 [3204]" strokeweight=".5pt">
                  <v:stroke endarrow="block" joinstyle="miter"/>
                </v:shape>
                <v:shape id="Straight Arrow Connector 41" o:spid="_x0000_s1053" type="#_x0000_t32" style="position:absolute;left:6057;top:15849;width:11316;height:214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2" o:spid="_x0000_s1054" type="#_x0000_t32" style="position:absolute;left:5981;top:24964;width:11545;height:1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1cade4 [3204]" strokeweight=".5pt">
                  <v:stroke endarrow="block" joinstyle="miter"/>
                </v:shape>
                <v:shape id="Straight Arrow Connector 43" o:spid="_x0000_s1055" type="#_x0000_t32" style="position:absolute;left:5981;top:34108;width:11545;height:3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1cade4 [3204]" strokeweight=".5pt">
                  <v:stroke endarrow="block" joinstyle="miter"/>
                </v:shape>
                <v:shape id="Straight Arrow Connector 45" o:spid="_x0000_s1056" type="#_x0000_t32" style="position:absolute;left:12420;top:4419;width:5791;height:12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5ieMYAAADbAAAADwAAAGRycy9kb3ducmV2LnhtbESPQWvCQBSE74L/YXkFb7ppbdVGVymC&#10;tMWLjWLb2yP7TBazb0N2Nem/dwuFHoeZ+YZZrDpbiSs13jhWcD9KQBDnThsuFBz2m+EMhA/IGivH&#10;pOCHPKyW/d4CU+1a/qBrFgoRIexTVFCGUKdS+rwki37kauLonVxjMUTZFFI32Ea4reRDkkykRcNx&#10;ocSa1iXl5+xiFeSHr89n2pmjbsdm+lpvv7fj7F2pwV33MgcRqAv/4b/2m1bw+AS/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+YnjGAAAA2wAAAA8AAAAAAAAA&#10;AAAAAAAAoQIAAGRycy9kb3ducmV2LnhtbFBLBQYAAAAABAAEAPkAAACUAwAAAAA=&#10;" strokecolor="black [3213]" strokeweight=".5pt">
                  <v:stroke endarrow="block" joinstyle="miter"/>
                </v:shape>
                <v:shape id="Straight Arrow Connector 46" o:spid="_x0000_s1057" type="#_x0000_t32" style="position:absolute;left:12039;top:5715;width:6172;height:77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47" o:spid="_x0000_s1058" type="#_x0000_t32" style="position:absolute;left:11963;top:5715;width:6248;height:169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KzlsQAAADbAAAADwAAAGRycy9kb3ducmV2LnhtbESP0WrCQBRE3wX/YbmCL6K7lmJK6ioi&#10;bUkpLTT6AZfsbRLM3k2zq4l/3y0IPg4zc4ZZbwfbiAt1vnasYblQIIgLZ2ouNRwPr/MnED4gG2wc&#10;k4YredhuxqM1psb1/E2XPJQiQtinqKEKoU2l9EVFFv3CtcTR+3GdxRBlV0rTYR/htpEPSq2kxZrj&#10;QoUt7SsqTvnZarAvb1kyzK6fM9v8HsyHV+9fQWk9nQy7ZxCBhnAP39qZ0fCYwP+X+AP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krOW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48" o:spid="_x0000_s1059" type="#_x0000_t32" style="position:absolute;left:11963;top:5715;width:6248;height:261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n5MAAAADbAAAADwAAAGRycy9kb3ducmV2LnhtbERPy4rCMBTdC/5DuIIb0USR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4NJ+TAAAAA2wAAAA8AAAAAAAAAAAAAAAAA&#10;oQIAAGRycy9kb3ducmV2LnhtbFBLBQYAAAAABAAEAPkAAACOAwAAAAA=&#10;" strokecolor="black [3213]" strokeweight=".5pt">
                  <v:stroke endarrow="block" joinstyle="miter"/>
                </v:shape>
                <v:rect id="Rectangle 50" o:spid="_x0000_s1060" style="position:absolute;top:37918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B5Gr4A&#10;AADbAAAADwAAAGRycy9kb3ducmV2LnhtbERPzYrCMBC+C75DGGFvmrrgKtUoIgiLsAd/HmBoxqba&#10;TEoTbfv2O4eFPX58/5td72v1pjZWgQ3MZxko4iLYiksDt+txugIVE7LFOjAZGCjCbjsebTC3oeMz&#10;vS+pVBLCMUcDLqUm1zoWjjzGWWiIhbuH1mMS2JbatthJuK/1Z5Z9aY8VS4PDhg6Oiufl5aUE6TzM&#10;l93h+eP6U0X18KDXYMzHpN+vQSXq07/4z/1tDSxkvX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LAeRq+AAAA2wAAAA8AAAAAAAAAAAAAAAAAmAIAAGRycy9kb3ducmV2&#10;LnhtbFBLBQYAAAAABAAEAPUAAACDAwAAAAA=&#10;" fillcolor="#1cade4 [3204]" strokecolor="#0d5571 [1604]" strokeweight="1pt">
                  <v:textbox>
                    <w:txbxContent>
                      <w:p w:rsidR="00194F42" w:rsidRDefault="00194F42" w:rsidP="005E4288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Msg_echo_request_data_handler</w:t>
                        </w:r>
                        <w:proofErr w:type="spellEnd"/>
                      </w:p>
                    </w:txbxContent>
                  </v:textbox>
                </v:rect>
                <v:rect id="Rectangle 51" o:spid="_x0000_s1061" style="position:absolute;top:45615;width:11963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cgcAA&#10;AADbAAAADwAAAGRycy9kb3ducmV2LnhtbESP3YrCMBCF7xd8hzCCd2tawVW6prIIgghe+PMAQzPb&#10;dNtMShNt+/ZGEPbycH4+zmY72EY8qPOVYwXpPAFBXDhdcangdt1/rkH4gKyxcUwKRvKwzScfG8y0&#10;6/lMj0soRRxhn6ECE0KbSekLQxb93LXE0ft1ncUQZVdK3WEfx20jF0nyJS1WHAkGW9oZKurL3UYI&#10;0nlMV/2uPpnhWFEz/tF9VGo2HX6+QQQawn/43T5oBcsUXl/iD5D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zcgcAAAADbAAAADwAAAAAAAAAAAAAAAACYAgAAZHJzL2Rvd25y&#10;ZXYueG1sUEsFBgAAAAAEAAQA9QAAAIUDAAAAAA==&#10;" fillcolor="#1cade4 [3204]" strokecolor="#0d5571 [1604]" strokeweight="1pt">
                  <v:textbox>
                    <w:txbxContent>
                      <w:p w:rsidR="00194F42" w:rsidRDefault="00194F42" w:rsidP="005E4288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proofErr w:type="spellStart"/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Msg_echo_reply_data_handler</w:t>
                        </w:r>
                        <w:proofErr w:type="spellEnd"/>
                      </w:p>
                    </w:txbxContent>
                  </v:textbox>
                </v:rect>
                <v:shape id="Straight Arrow Connector 52" o:spid="_x0000_s1062" type="#_x0000_t32" style="position:absolute;left:5981;top:37642;width:11545;height: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d1Ys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GcH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d1Ys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3" o:spid="_x0000_s1063" type="#_x0000_t32" style="position:absolute;left:5981;top:37642;width:11545;height:79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vQ+c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m8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vQ+cUAAADbAAAADwAAAAAAAAAA&#10;AAAAAAChAgAAZHJzL2Rvd25yZXYueG1sUEsFBgAAAAAEAAQA+QAAAJMDAAAAAA==&#10;" strokecolor="#1cade4 [3204]" strokeweight=".5pt">
                  <v:stroke endarrow="block" joinstyle="miter"/>
                </v:shape>
                <v:shape id="Straight Arrow Connector 54" o:spid="_x0000_s1064" type="#_x0000_t32" style="position:absolute;left:12039;top:5715;width:6172;height:422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m7PMQAAADbAAAADwAAAGRycy9kb3ducmV2LnhtbESP3WoCMRSE7wu+QzhCb0QTpf6wGkWK&#10;ilIq+PMAh81xd3Fzst2kur59Iwi9HGbmG2a2aGwpblT7wrGGfk+BIE6dKTjTcD6tuxMQPiAbLB2T&#10;hgd5WMxbbzNMjLvzgW7HkIkIYZ+ghjyEKpHSpzlZ9D1XEUfv4mqLIco6k6bGe4TbUg6UGkmLBceF&#10;HCv6zCm9Hn+tBrvabMdN5/HdseXPyXx5tdsHpfV7u1lOQQRqwn/41d4aDcMPeH6JP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mbs8xAAAANs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55" o:spid="_x0000_s1065" type="#_x0000_t32" style="position:absolute;left:11963;top:5715;width:6248;height:421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ep8MAAADbAAAADwAAAGRycy9kb3ducmV2LnhtbESP3YrCMBSE7wXfIRzBG9FkBX+oRhFR&#10;cVl2wZ8HODTHtticdJuo9e03C4KXw8x8w8yXjS3FnWpfONbwMVAgiFNnCs40nE/b/hSED8gGS8ek&#10;4Ukelot2a46JcQ8+0P0YMhEh7BPUkIdQJVL6NCeLfuAq4uhdXG0xRFln0tT4iHBbyqFSY2mx4LiQ&#10;Y0XrnNLr8WY12M1uP2l6z++eLX9P5surz5+gtO52mtUMRKAmvMOv9t5oGI3g/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HqfDAAAA2wAAAA8AAAAAAAAAAAAA&#10;AAAAoQIAAGRycy9kb3ducmV2LnhtbFBLBQYAAAAABAAEAPkAAACRAwAAAAA=&#10;" strokecolor="black [3213]" strokeweight=".5pt">
                  <v:stroke endarrow="block" joinstyle="miter"/>
                </v:shape>
                <v:shape id="Straight Arrow Connector 56" o:spid="_x0000_s1066" type="#_x0000_t32" style="position:absolute;left:11963;top:16230;width:5563;height:239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P0z8QAAADbAAAADwAAAGRycy9kb3ducmV2LnhtbESPQWsCMRSE7wX/Q3iCt5ptrSJbo7Si&#10;1uLJ1YPHx+Z1s+3mZUmirv++KQg9DjPfDDNbdLYRF/KhdqzgaZiBIC6drrlScDysH6cgQkTW2Dgm&#10;BTcKsJj3HmaYa3flPV2KWIlUwiFHBSbGNpcylIYshqFriZP35bzFmKSvpPZ4TeW2kc9ZNpEWa04L&#10;BltaGip/irNVMC5Gnx87c9J+22z898vottq8L5Ua9Lu3VxCRuvgfvtNbnbgJ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/TPxAAAANsAAAAPAAAAAAAAAAAA&#10;AAAAAKECAABkcnMvZG93bnJldi54bWxQSwUGAAAAAAQABAD5AAAAkgMAAAAA&#10;" strokecolor="black [3213]" strokeweight="2pt">
                  <v:stroke endarrow="block" joinstyle="miter"/>
                </v:shape>
                <v:shape id="Straight Arrow Connector 57" o:spid="_x0000_s1067" type="#_x0000_t32" style="position:absolute;left:11963;top:16230;width:5563;height:316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9RVMUAAADbAAAADwAAAGRycy9kb3ducmV2LnhtbESPT08CMRTE7yR+h+aZeJOu/BGyUogQ&#10;BYwnFg4cX7bP7er2ddNWWL49NTHhOJn5zWRmi8424kQ+1I4VPPUzEMSl0zVXCg7798cpiBCRNTaO&#10;ScGFAizmd70Z5tqdeUenIlYilXDIUYGJsc2lDKUhi6HvWuLkfTlvMSbpK6k9nlO5beQgy56lxZrT&#10;gsGWVobKn+LXKhgXw4/Npzlqv23W/ns0vLytlyulHu671xcQkbp4C//TW524Cfx9ST9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9RVMUAAADbAAAADwAAAAAAAAAA&#10;AAAAAAChAgAAZHJzL2Rvd25yZXYueG1sUEsFBgAAAAAEAAQA+QAAAJMDAAAAAA=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430995" w:rsidRDefault="00430995" w:rsidP="00E839C7">
      <w:pPr>
        <w:pStyle w:val="Heading1"/>
      </w:pPr>
      <w:bookmarkStart w:id="24" w:name="_Toc503966505"/>
      <w:r>
        <w:t>Manuf_config.py</w:t>
      </w:r>
      <w:bookmarkEnd w:id="24"/>
    </w:p>
    <w:p w:rsidR="00832D1E" w:rsidRPr="00430995" w:rsidRDefault="00430995" w:rsidP="00430995">
      <w:pPr>
        <w:tabs>
          <w:tab w:val="left" w:pos="3984"/>
        </w:tabs>
      </w:pPr>
      <w:r>
        <w:rPr>
          <w:noProof/>
          <w:lang w:val="nl-BE" w:eastAsia="nl-BE"/>
        </w:rPr>
        <mc:AlternateContent>
          <mc:Choice Requires="wpc">
            <w:drawing>
              <wp:inline distT="0" distB="0" distL="0" distR="0" wp14:anchorId="6B565AD4" wp14:editId="6AE76B14">
                <wp:extent cx="5486400" cy="6431280"/>
                <wp:effectExtent l="0" t="0" r="0" b="0"/>
                <wp:docPr id="146" name="Canvas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" name="Rectangle 103"/>
                        <wps:cNvSpPr/>
                        <wps:spPr>
                          <a:xfrm>
                            <a:off x="0" y="548640"/>
                            <a:ext cx="1539240" cy="49818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Credentials.json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560320" y="2194560"/>
                            <a:ext cx="1264920" cy="5334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Name_key.json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>
                          <a:stCxn id="147" idx="2"/>
                          <a:endCxn id="104" idx="0"/>
                        </wps:cNvCnPr>
                        <wps:spPr>
                          <a:xfrm>
                            <a:off x="2847000" y="1886880"/>
                            <a:ext cx="345780" cy="3076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821180" y="114300"/>
                            <a:ext cx="1508760" cy="914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Pr="00832D1E" w:rsidRDefault="00194F42" w:rsidP="0043099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Manuf_config.py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Arrow Connector 107"/>
                        <wps:cNvCnPr>
                          <a:stCxn id="103" idx="3"/>
                        </wps:cNvCnPr>
                        <wps:spPr>
                          <a:xfrm flipV="1">
                            <a:off x="1539240" y="586740"/>
                            <a:ext cx="266700" cy="21099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061460" y="34290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jc w:val="center"/>
                              </w:pPr>
                              <w:r>
                                <w:t>Particle.py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Arrow Connector 109"/>
                        <wps:cNvCnPr>
                          <a:stCxn id="106" idx="3"/>
                          <a:endCxn id="108" idx="1"/>
                        </wps:cNvCnPr>
                        <wps:spPr>
                          <a:xfrm>
                            <a:off x="3329940" y="571500"/>
                            <a:ext cx="731520" cy="76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389800" y="141444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Name_key_gen.py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Straight Arrow Connector 148"/>
                        <wps:cNvCnPr>
                          <a:endCxn id="147" idx="0"/>
                        </wps:cNvCnPr>
                        <wps:spPr>
                          <a:xfrm>
                            <a:off x="2598420" y="1036320"/>
                            <a:ext cx="248580" cy="37812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050960" y="1444920"/>
                            <a:ext cx="91440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4F42" w:rsidRDefault="00194F42" w:rsidP="0043099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STKaiti" w:cs="Tahoma"/>
                                  <w:sz w:val="22"/>
                                  <w:szCs w:val="22"/>
                                  <w:lang w:val="en-US"/>
                                </w:rPr>
                                <w:t>Namegen.py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Arrow Connector 151"/>
                        <wps:cNvCnPr>
                          <a:stCxn id="147" idx="3"/>
                          <a:endCxn id="150" idx="1"/>
                        </wps:cNvCnPr>
                        <wps:spPr>
                          <a:xfrm>
                            <a:off x="3304200" y="1650660"/>
                            <a:ext cx="746760" cy="3048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565AD4" id="Canvas 146" o:spid="_x0000_s1068" editas="canvas" style="width:6in;height:506.4pt;mso-position-horizontal-relative:char;mso-position-vertical-relative:line" coordsize="54864,6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">
                <v:shape id="_x0000_s1069" type="#_x0000_t75" style="position:absolute;width:54864;height:64312;visibility:visible;mso-wrap-style:square">
                  <v:fill o:detectmouseclick="t"/>
                  <v:path o:connecttype="none"/>
                </v:shape>
                <v:rect id="Rectangle 103" o:spid="_x0000_s1070" style="position:absolute;top:5486;width:15392;height:4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9acEA&#10;AADcAAAADwAAAGRycy9kb3ducmV2LnhtbERPS4vCMBC+L+x/CCN4EU1V0K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fWnBAAAA3A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Credentials.json</w:t>
                        </w:r>
                        <w:proofErr w:type="spellEnd"/>
                      </w:p>
                    </w:txbxContent>
                  </v:textbox>
                </v:rect>
                <v:rect id="Rectangle 104" o:spid="_x0000_s1071" style="position:absolute;left:25603;top:21945;width:12649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flHcEA&#10;AADcAAAADwAAAGRycy9kb3ducmV2LnhtbERPS4vCMBC+L+x/CCN4EU0V0aU2yiIIHlbFruB1bKYP&#10;bCalidr990YQ9jYf33OSVWdqcafWVZYVjEcRCOLM6ooLBaffzfALhPPIGmvLpOCPHKyWnx8Jxto+&#10;+Ej31BcihLCLUUHpfRNL6bKSDLqRbYgDl9vWoA+wLaRu8RHCTS0nUTSTBisODSU2tC4pu6Y3o2Br&#10;KlMPTryf5Ae3u8zPA6d/bkr1e933AoSnzv+L3+6tDvOjKbyeC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35R3BAAAA3AAAAA8AAAAAAAAAAAAAAAAAmAIAAGRycy9kb3du&#10;cmV2LnhtbFBLBQYAAAAABAAEAPUAAACGAwAAAAA=&#10;" fillcolor="#3e8853 [3208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proofErr w:type="spellStart"/>
                        <w:r>
                          <w:rPr>
                            <w:b/>
                          </w:rPr>
                          <w:t>Name_key.json</w:t>
                        </w:r>
                        <w:proofErr w:type="spellEnd"/>
                      </w:p>
                    </w:txbxContent>
                  </v:textbox>
                </v:rect>
                <v:shape id="Straight Arrow Connector 105" o:spid="_x0000_s1072" type="#_x0000_t32" style="position:absolute;left:28470;top:18868;width:3457;height:30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5pkcUAAADcAAAADwAAAGRycy9kb3ducmV2LnhtbESPT2vCQBDF74LfYRmhN7Op0FZSVymC&#10;oODBxtBch+w0f5qdDdlNjN/eLRR6m+G9eb83m91kWjFS72rLCp6jGARxYXXNpYLseliuQTiPrLG1&#10;TAru5GC3nc82mGh7408aU1+KEMIuQQWV910ipSsqMugi2xEH7dv2Bn1Y+1LqHm8h3LRyFcev0mDN&#10;gVBhR/uKip90MIE7FSeTH4bm3LxdsjL9umaYN0o9LaaPdxCeJv9v/rs+6lA/foHfZ8IE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5pkcUAAADcAAAADwAAAAAAAAAA&#10;AAAAAAChAgAAZHJzL2Rvd25yZXYueG1sUEsFBgAAAAAEAAQA+QAAAJMDAAAAAA==&#10;" strokecolor="black [3213]" strokeweight="2pt">
                  <v:stroke startarrow="block" endarrow="block" joinstyle="miter"/>
                </v:shape>
                <v:rect id="Rectangle 106" o:spid="_x0000_s1073" style="position:absolute;left:18211;top:1143;width:1508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ti7L8A&#10;AADcAAAADwAAAGRycy9kb3ducmV2LnhtbESPzQrCMBCE74LvEFbwpqkeVKpRRBBE8ODPAyzN2lSb&#10;TWmibd/eCIK3XWZ2vtnVprWleFPtC8cKJuMEBHHmdMG5gtt1P1qA8AFZY+mYFHTkYbPu91aYatfw&#10;md6XkIsYwj5FBSaEKpXSZ4Ys+rGriKN2d7XFENc6l7rGJobbUk6TZCYtFhwJBivaGcqel5eNEKRz&#10;N5k3u+fJtMeCyu5Br06p4aDdLkEEasPf/Ls+6Fg/mcH3mTiB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62LsvwAAANwAAAAPAAAAAAAAAAAAAAAAAJgCAABkcnMvZG93bnJl&#10;di54bWxQSwUGAAAAAAQABAD1AAAAhAMAAAAA&#10;" fillcolor="#1cade4 [3204]" strokecolor="#0d5571 [1604]" strokeweight="1pt">
                  <v:textbox>
                    <w:txbxContent>
                      <w:p w:rsidR="00194F42" w:rsidRPr="00832D1E" w:rsidRDefault="00194F42" w:rsidP="00430995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Manuf_config.py</w:t>
                        </w:r>
                      </w:p>
                    </w:txbxContent>
                  </v:textbox>
                </v:rect>
                <v:shape id="Straight Arrow Connector 107" o:spid="_x0000_s1074" type="#_x0000_t32" style="position:absolute;left:15392;top:5867;width:2667;height:2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9IQsMAAADcAAAADwAAAGRycy9kb3ducmV2LnhtbERPS08CMRC+k/gfmjHxJl15CFkpRIgC&#10;xhMLB46T7bhd3U43bYXl31MTE27z5XvObNHZRpzIh9qxgqd+BoK4dLrmSsFh//44BREissbGMSm4&#10;UIDF/K43w1y7M+/oVMRKpBAOOSowMba5lKE0ZDH0XUucuC/nLcYEfSW1x3MKt40cZNmztFhzajDY&#10;0spQ+VP8WgXjYvix+TRH7bfN2n+Phpe39XKl1MN99/oCIlIXb+J/91an+dkE/p5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/SELDAAAA3AAAAA8AAAAAAAAAAAAA&#10;AAAAoQIAAGRycy9kb3ducmV2LnhtbFBLBQYAAAAABAAEAPkAAACRAwAAAAA=&#10;" strokecolor="black [3213]" strokeweight="2pt">
                  <v:stroke endarrow="block" joinstyle="miter"/>
                </v:shape>
                <v:rect id="Rectangle 108" o:spid="_x0000_s1075" style="position:absolute;left:40614;top:342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TBcEA&#10;AADcAAAADwAAAGRycy9kb3ducmV2LnhtbESPzYrCMBDH74LvEEbwZlP3sEo1iggLy8Ie/HiAoRmb&#10;ajMpTbTt2+8chL3NMP+P32z3g2/Ui7pYBzawzHJQxGWwNVcGrpevxRpUTMgWm8BkYKQI+910ssXC&#10;hp5P9DqnSkkIxwINuJTaQutYOvIYs9ASy+0WOo9J1q7StsNewn2jP/L8U3usWRoctnR0VD7OTy8l&#10;SKdxueqPj183/NTUjHd6jsbMZ8NhAyrRkP7Fb/e3FfxcaOUZmU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4UwXBAAAA3A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jc w:val="center"/>
                        </w:pPr>
                        <w:r>
                          <w:t>Particle.py</w:t>
                        </w:r>
                      </w:p>
                    </w:txbxContent>
                  </v:textbox>
                </v:rect>
                <v:shape id="Straight Arrow Connector 109" o:spid="_x0000_s1076" type="#_x0000_t32" style="position:absolute;left:33299;top:5715;width:7315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WtMIAAADcAAAADwAAAGRycy9kb3ducmV2LnhtbERPTWsCMRC9F/wPYQRvNalg626NIoIo&#10;pZeugvQ2bKabxc1k2URd/70pCN7m8T5nvuxdIy7UhdqzhrexAkFcelNzpeGw37zOQISIbLDxTBpu&#10;FGC5GLzMMTf+yj90KWIlUgiHHDXYGNtcylBachjGviVO3J/vHMYEu0qaDq8p3DVyotS7dFhzarDY&#10;0tpSeSrOTsM2U8djrO2hOm1+aTrZfWcfX0Hr0bBffYKI1Men+OHemTRfZfD/TLpAL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iWtMIAAADcAAAADwAAAAAAAAAAAAAA&#10;AAChAgAAZHJzL2Rvd25yZXYueG1sUEsFBgAAAAAEAAQA+QAAAJADAAAAAA==&#10;" strokecolor="black [3213]" strokeweight="2pt">
                  <v:stroke endarrow="block" joinstyle="miter"/>
                </v:shape>
                <v:rect id="Rectangle 147" o:spid="_x0000_s1077" style="position:absolute;left:23898;top:14144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+t8MA&#10;AADcAAAADwAAAGRycy9kb3ducmV2LnhtbESP0WrCQBBF3wv+wzKCb3VjKbXErCKCUAo+JPoBQ3aa&#10;jcnOhuxqkr93hYJvM9w799zJdqNtxZ16XztWsFomIIhLp2uuFFzOx/dvED4ga2wdk4KJPOy2s7cM&#10;U+0GzulehErEEPYpKjAhdKmUvjRk0S9dRxy1P9dbDHHtK6l7HGK4beVHknxJizVHgsGODobKprjZ&#10;CEHKp9V6ODQnM/7W1E5Xuk1KLebjfgMi0Bhe5v/rHx3rf67h+Uyc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1+t8MAAADcAAAADwAAAAAAAAAAAAAAAACYAgAAZHJzL2Rv&#10;d25yZXYueG1sUEsFBgAAAAAEAAQA9QAAAIgDAAAAAA=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Name_key_gen.py</w:t>
                        </w:r>
                      </w:p>
                    </w:txbxContent>
                  </v:textbox>
                </v:rect>
                <v:shape id="Straight Arrow Connector 148" o:spid="_x0000_s1078" type="#_x0000_t32" style="position:absolute;left:25984;top:10363;width:2486;height:3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6K78UAAADcAAAADwAAAGRycy9kb3ducmV2LnhtbESPQWsCQQyF7wX/wxChtzpb0VpXRykF&#10;qUgvWkG8hZ10Z3Ens+yMuv57cxC8JbyX977Ml52v1YXaWAU28D7IQBEXwVZcGtj/rd4+QcWEbLEO&#10;TAZuFGG56L3MMbfhylu67FKpJIRjjgZcSk2udSwceYyD0BCL9h9aj0nWttS2xauE+1oPs+xDe6xY&#10;Ghw29O2oOO3O3sDPNDscUuX25Wl1pPFw/TudbKIxr/3uawYqUZee5sf12gr+SGjlGZl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6K78UAAADcAAAADwAAAAAAAAAA&#10;AAAAAAChAgAAZHJzL2Rvd25yZXYueG1sUEsFBgAAAAAEAAQA+QAAAJMDAAAAAA==&#10;" strokecolor="black [3213]" strokeweight="2pt">
                  <v:stroke endarrow="block" joinstyle="miter"/>
                </v:shape>
                <v:rect id="Rectangle 150" o:spid="_x0000_s1079" style="position:absolute;left:40509;top:14449;width:9144;height:4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1wHsEA&#10;AADcAAAADwAAAGRycy9kb3ducmV2LnhtbESPzYrCMBDH74LvEEbYm6YuuEo1igjCIuzBjwcYmrGp&#10;NpPSRNu+/c5hYW8zzP/jN5td72v1pjZWgQ3MZxko4iLYiksDt+txugIVE7LFOjAZGCjCbjsebTC3&#10;oeMzvS+pVBLCMUcDLqUm1zoWjjzGWWiI5XYPrccka1tq22In4b7Wn1n2pT1WLA0OGzo4Kp6Xl5cS&#10;pPMwX3aH54/rTxXVw4NegzEfk36/BpWoT//iP/e3FfyF4MszMoH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cB7BAAAA3AAAAA8AAAAAAAAAAAAAAAAAmAIAAGRycy9kb3du&#10;cmV2LnhtbFBLBQYAAAAABAAEAPUAAACGAwAAAAA=&#10;" fillcolor="#1cade4 [3204]" strokecolor="#0d5571 [1604]" strokeweight="1pt">
                  <v:textbox>
                    <w:txbxContent>
                      <w:p w:rsidR="00194F42" w:rsidRDefault="00194F42" w:rsidP="00430995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STKaiti" w:cs="Tahoma"/>
                            <w:sz w:val="22"/>
                            <w:szCs w:val="22"/>
                            <w:lang w:val="en-US"/>
                          </w:rPr>
                          <w:t>Namegen.py</w:t>
                        </w:r>
                      </w:p>
                    </w:txbxContent>
                  </v:textbox>
                </v:rect>
                <v:shape id="Straight Arrow Connector 151" o:spid="_x0000_s1080" type="#_x0000_t32" style="position:absolute;left:33042;top:16506;width:7467;height: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21r8MAAADcAAAADwAAAGRycy9kb3ducmV2LnhtbERPTWvCQBC9F/wPyxR6qxsFa5NmIyJI&#10;pfSiDYTehuw0G5KdDdlV4793C4Xe5vE+J99MthcXGn3rWMFinoAgrp1uuVFQfu2fX0H4gKyxd0wK&#10;buRhU8wecsy0u/KRLqfQiBjCPkMFJoQhk9LXhiz6uRuII/fjRoshwrGResRrDLe9XCbJi7TYcmww&#10;ONDOUN2dzlbBe5pUVWhN2XT7b1otD5/p+sMr9fQ4bd9ABJrCv/jPfdBx/moBv8/EC2R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ta/DAAAA3AAAAA8AAAAAAAAAAAAA&#10;AAAAoQIAAGRycy9kb3ducmV2LnhtbFBLBQYAAAAABAAEAPkAAACRAwAAAAA=&#10;" strokecolor="black [3213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sectPr w:rsidR="00832D1E" w:rsidRPr="00430995" w:rsidSect="000A0F9B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720" w:rsidRDefault="00293720">
      <w:pPr>
        <w:spacing w:after="0" w:line="240" w:lineRule="auto"/>
      </w:pPr>
      <w:r>
        <w:separator/>
      </w:r>
    </w:p>
  </w:endnote>
  <w:endnote w:type="continuationSeparator" w:id="0">
    <w:p w:rsidR="00293720" w:rsidRDefault="00293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4F42" w:rsidRDefault="00194F4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38F3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720" w:rsidRDefault="00293720">
      <w:pPr>
        <w:spacing w:after="0" w:line="240" w:lineRule="auto"/>
      </w:pPr>
      <w:r>
        <w:separator/>
      </w:r>
    </w:p>
  </w:footnote>
  <w:footnote w:type="continuationSeparator" w:id="0">
    <w:p w:rsidR="00293720" w:rsidRDefault="00293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4F42" w:rsidRDefault="00293720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194F42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1E2C3B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194F42" w:rsidRDefault="00194F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F1580"/>
    <w:rsid w:val="00305DDF"/>
    <w:rsid w:val="003065FE"/>
    <w:rsid w:val="00316593"/>
    <w:rsid w:val="00365BE4"/>
    <w:rsid w:val="00375D0C"/>
    <w:rsid w:val="0039000D"/>
    <w:rsid w:val="003957DF"/>
    <w:rsid w:val="003B67E4"/>
    <w:rsid w:val="004063C0"/>
    <w:rsid w:val="00421FC4"/>
    <w:rsid w:val="00430995"/>
    <w:rsid w:val="004404BE"/>
    <w:rsid w:val="00490D39"/>
    <w:rsid w:val="004B552C"/>
    <w:rsid w:val="004C533A"/>
    <w:rsid w:val="004D11D4"/>
    <w:rsid w:val="004E2A96"/>
    <w:rsid w:val="005538F3"/>
    <w:rsid w:val="00563B49"/>
    <w:rsid w:val="005975B2"/>
    <w:rsid w:val="005A348B"/>
    <w:rsid w:val="005A3E68"/>
    <w:rsid w:val="005E4288"/>
    <w:rsid w:val="006753E2"/>
    <w:rsid w:val="0067787C"/>
    <w:rsid w:val="00692064"/>
    <w:rsid w:val="00694C70"/>
    <w:rsid w:val="006D06A1"/>
    <w:rsid w:val="006D5CBA"/>
    <w:rsid w:val="00752B5B"/>
    <w:rsid w:val="00753A21"/>
    <w:rsid w:val="00760D69"/>
    <w:rsid w:val="00766BF3"/>
    <w:rsid w:val="00771F16"/>
    <w:rsid w:val="0078294C"/>
    <w:rsid w:val="007A6E73"/>
    <w:rsid w:val="007B7BD9"/>
    <w:rsid w:val="007F764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71DEC"/>
    <w:rsid w:val="00986FB5"/>
    <w:rsid w:val="009B1AD2"/>
    <w:rsid w:val="009E6601"/>
    <w:rsid w:val="009F0F79"/>
    <w:rsid w:val="00A05D3A"/>
    <w:rsid w:val="00A231AA"/>
    <w:rsid w:val="00A42DF7"/>
    <w:rsid w:val="00A64C7D"/>
    <w:rsid w:val="00AD3426"/>
    <w:rsid w:val="00AD65A7"/>
    <w:rsid w:val="00AE3FFD"/>
    <w:rsid w:val="00AE6458"/>
    <w:rsid w:val="00AF4FDD"/>
    <w:rsid w:val="00AF7958"/>
    <w:rsid w:val="00B03A83"/>
    <w:rsid w:val="00B16B62"/>
    <w:rsid w:val="00B50E44"/>
    <w:rsid w:val="00B54957"/>
    <w:rsid w:val="00B61F44"/>
    <w:rsid w:val="00B64B70"/>
    <w:rsid w:val="00B66857"/>
    <w:rsid w:val="00B92899"/>
    <w:rsid w:val="00BA3B94"/>
    <w:rsid w:val="00BA7199"/>
    <w:rsid w:val="00BF2E15"/>
    <w:rsid w:val="00C07BE9"/>
    <w:rsid w:val="00C43150"/>
    <w:rsid w:val="00C571C9"/>
    <w:rsid w:val="00C65906"/>
    <w:rsid w:val="00C67DAD"/>
    <w:rsid w:val="00C77241"/>
    <w:rsid w:val="00C90F00"/>
    <w:rsid w:val="00CA0E60"/>
    <w:rsid w:val="00D0313A"/>
    <w:rsid w:val="00D236A8"/>
    <w:rsid w:val="00D41656"/>
    <w:rsid w:val="00D46B44"/>
    <w:rsid w:val="00DC2965"/>
    <w:rsid w:val="00DC58B7"/>
    <w:rsid w:val="00DE1E3B"/>
    <w:rsid w:val="00DE4B5C"/>
    <w:rsid w:val="00E166D7"/>
    <w:rsid w:val="00E52DEB"/>
    <w:rsid w:val="00E839C7"/>
    <w:rsid w:val="00F32599"/>
    <w:rsid w:val="00F47A74"/>
    <w:rsid w:val="00F8783F"/>
    <w:rsid w:val="00F9577D"/>
    <w:rsid w:val="00F95BFF"/>
    <w:rsid w:val="00FB443D"/>
    <w:rsid w:val="00FC0A19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570C17"/>
    <w:rsid w:val="00DE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3C412C-6C6B-4071-83C5-48AF04E9C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3043</TotalTime>
  <Pages>22</Pages>
  <Words>1296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34</cp:revision>
  <dcterms:created xsi:type="dcterms:W3CDTF">2017-11-27T16:19:00Z</dcterms:created>
  <dcterms:modified xsi:type="dcterms:W3CDTF">2018-01-17T21:32:00Z</dcterms:modified>
</cp:coreProperties>
</file>