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3790835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D236A8" w:rsidRDefault="00D236A8">
      <w:r>
        <w:br w:type="page"/>
      </w:r>
    </w:p>
    <w:p w:rsidR="00F95BFF" w:rsidRDefault="00F95BFF" w:rsidP="00F95BFF"/>
    <w:sdt>
      <w:sdtPr>
        <w:id w:val="-17511813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790835" w:history="1">
            <w:r w:rsidRPr="00C02A3C">
              <w:rPr>
                <w:rStyle w:val="Hyperlink"/>
                <w:noProof/>
              </w:rPr>
              <w:t>1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36" w:history="1">
            <w:r w:rsidRPr="00C02A3C">
              <w:rPr>
                <w:rStyle w:val="Hyperlink"/>
                <w:noProof/>
              </w:rPr>
              <w:t>2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37" w:history="1">
            <w:r w:rsidRPr="00C02A3C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38" w:history="1">
            <w:r w:rsidRPr="00C02A3C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39" w:history="1">
            <w:r w:rsidRPr="00C02A3C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0" w:history="1">
            <w:r w:rsidRPr="00C02A3C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1" w:history="1">
            <w:r w:rsidRPr="00C02A3C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2" w:history="1">
            <w:r w:rsidRPr="00C02A3C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3" w:history="1">
            <w:r w:rsidRPr="00C02A3C">
              <w:rPr>
                <w:rStyle w:val="Hyperlink"/>
                <w:noProof/>
              </w:rPr>
              <w:t>9.1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4" w:history="1">
            <w:r w:rsidRPr="00C02A3C">
              <w:rPr>
                <w:rStyle w:val="Hyperlink"/>
                <w:noProof/>
              </w:rPr>
              <w:t>9.2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5" w:history="1">
            <w:r w:rsidRPr="00C02A3C">
              <w:rPr>
                <w:rStyle w:val="Hyperlink"/>
                <w:noProof/>
              </w:rPr>
              <w:t>9.3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6" w:history="1">
            <w:r w:rsidRPr="00C02A3C">
              <w:rPr>
                <w:rStyle w:val="Hyperlink"/>
                <w:noProof/>
              </w:rPr>
              <w:t>9.4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7" w:history="1">
            <w:r w:rsidRPr="00C02A3C">
              <w:rPr>
                <w:rStyle w:val="Hyperlink"/>
                <w:noProof/>
              </w:rPr>
              <w:t>9.5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8" w:history="1">
            <w:r w:rsidRPr="00C02A3C">
              <w:rPr>
                <w:rStyle w:val="Hyperlink"/>
                <w:noProof/>
              </w:rPr>
              <w:t>9.6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49" w:history="1">
            <w:r w:rsidRPr="00C02A3C">
              <w:rPr>
                <w:rStyle w:val="Hyperlink"/>
                <w:noProof/>
              </w:rPr>
              <w:t>9.7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0" w:history="1">
            <w:r w:rsidRPr="00C02A3C">
              <w:rPr>
                <w:rStyle w:val="Hyperlink"/>
                <w:noProof/>
              </w:rPr>
              <w:t>9.8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1" w:history="1">
            <w:r w:rsidRPr="00C02A3C">
              <w:rPr>
                <w:rStyle w:val="Hyperlink"/>
                <w:noProof/>
              </w:rPr>
              <w:t>9.9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2" w:history="1">
            <w:r w:rsidRPr="00C02A3C">
              <w:rPr>
                <w:rStyle w:val="Hyperlink"/>
                <w:noProof/>
              </w:rPr>
              <w:t>9.10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3" w:history="1">
            <w:r w:rsidRPr="00C02A3C">
              <w:rPr>
                <w:rStyle w:val="Hyperlink"/>
                <w:noProof/>
              </w:rPr>
              <w:t>9.11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4" w:history="1">
            <w:r w:rsidRPr="00C02A3C">
              <w:rPr>
                <w:rStyle w:val="Hyperlink"/>
                <w:noProof/>
              </w:rPr>
              <w:t>9.12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5" w:history="1">
            <w:r w:rsidRPr="00C02A3C">
              <w:rPr>
                <w:rStyle w:val="Hyperlink"/>
                <w:noProof/>
              </w:rPr>
              <w:t>9.13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6" w:history="1">
            <w:r w:rsidRPr="00C02A3C">
              <w:rPr>
                <w:rStyle w:val="Hyperlink"/>
                <w:noProof/>
              </w:rPr>
              <w:t>9.14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7" w:history="1">
            <w:r w:rsidRPr="00C02A3C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Registry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8" w:history="1">
            <w:r w:rsidRPr="00C02A3C">
              <w:rPr>
                <w:rStyle w:val="Hyperlink"/>
                <w:noProof/>
              </w:rPr>
              <w:t>11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790859" w:history="1">
            <w:r w:rsidRPr="00C02A3C">
              <w:rPr>
                <w:rStyle w:val="Hyperlink"/>
                <w:noProof/>
              </w:rPr>
              <w:t>12</w:t>
            </w:r>
            <w:r>
              <w:rPr>
                <w:noProof/>
                <w:lang w:val="nl-BE" w:eastAsia="nl-BE"/>
              </w:rPr>
              <w:tab/>
            </w:r>
            <w:r w:rsidRPr="00C02A3C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_Toc503790859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1" w:name="_Toc503790837"/>
      <w:r>
        <w:lastRenderedPageBreak/>
        <w:t>Version Control</w:t>
      </w:r>
      <w:bookmarkEnd w:id="1"/>
    </w:p>
    <w:p w:rsidR="001541AD" w:rsidRDefault="001541AD" w:rsidP="001541AD"/>
    <w:p w:rsidR="001541AD" w:rsidRDefault="00194F42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2" w:name="_Toc503790838"/>
      <w:r>
        <w:t xml:space="preserve">Third Party </w:t>
      </w:r>
      <w:r w:rsidR="00255756">
        <w:t>Components</w:t>
      </w:r>
      <w:bookmarkEnd w:id="2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194F42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194F42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194F42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3" w:name="_Toc503790839"/>
      <w:r>
        <w:t>Shell Commands</w:t>
      </w:r>
      <w:bookmarkEnd w:id="3"/>
    </w:p>
    <w:p w:rsidR="00914A5C" w:rsidRDefault="00914A5C" w:rsidP="00914A5C"/>
    <w:p w:rsidR="00914A5C" w:rsidRDefault="00914A5C" w:rsidP="00914A5C"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>
        <w:t>/stats/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914A5C" w:rsidRDefault="00914A5C" w:rsidP="00914A5C">
      <w:proofErr w:type="gramStart"/>
      <w:r>
        <w:t>particle</w:t>
      </w:r>
      <w:proofErr w:type="gramEnd"/>
      <w:r>
        <w:t xml:space="preserve"> serial monitor COM3/COM4</w:t>
      </w:r>
    </w:p>
    <w:p w:rsidR="00914A5C" w:rsidRDefault="00914A5C" w:rsidP="00914A5C"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914A5C" w:rsidRDefault="00914A5C" w:rsidP="00914A5C">
      <w:r w:rsidRPr="00914A5C">
        <w:t>copypython2amazon.bat</w:t>
      </w:r>
    </w:p>
    <w:p w:rsidR="00D0313A" w:rsidRDefault="00D0313A" w:rsidP="00914A5C">
      <w:r>
        <w:t>copyjson2amazon.bat</w:t>
      </w:r>
    </w:p>
    <w:p w:rsidR="00914A5C" w:rsidRDefault="00914A5C" w:rsidP="00914A5C">
      <w:r w:rsidRPr="00914A5C">
        <w:t>ssh2amazonec3.bat</w:t>
      </w:r>
    </w:p>
    <w:p w:rsidR="00D0313A" w:rsidRDefault="00D0313A" w:rsidP="00D0313A"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D0313A">
      <w:r>
        <w:t xml:space="preserve">        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4" w:name="_Toc503790840"/>
      <w:r>
        <w:t>Pin Assignments</w:t>
      </w:r>
      <w:bookmarkEnd w:id="4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lastRenderedPageBreak/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5" w:name="_Toc503790841"/>
      <w:r>
        <w:t xml:space="preserve">Firmware </w:t>
      </w:r>
      <w:r w:rsidR="00C77241">
        <w:t>Coding Convention</w:t>
      </w:r>
      <w:bookmarkEnd w:id="5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6" w:name="_Toc503790842"/>
      <w:r>
        <w:t>Firmware</w:t>
      </w:r>
      <w:r w:rsidR="00914A5C">
        <w:t xml:space="preserve"> Design</w:t>
      </w:r>
      <w:bookmarkEnd w:id="6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7" w:name="_Toc503790843"/>
      <w:r>
        <w:t>Ownership</w:t>
      </w:r>
      <w:bookmarkEnd w:id="7"/>
    </w:p>
    <w:p w:rsidR="00D236A8" w:rsidRPr="00D236A8" w:rsidRDefault="00D236A8" w:rsidP="00D236A8"/>
    <w:p w:rsidR="00C571C9" w:rsidRDefault="00C571C9" w:rsidP="00C571C9"/>
    <w:p w:rsidR="00C571C9" w:rsidRDefault="00C571C9" w:rsidP="00C571C9"/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8" w:name="_Toc503790844"/>
      <w:proofErr w:type="spellStart"/>
      <w:r>
        <w:t>Intercom_</w:t>
      </w:r>
      <w:r w:rsidR="00C571C9">
        <w:t>Root</w:t>
      </w:r>
      <w:bookmarkEnd w:id="8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9" w:name="_Toc503790845"/>
      <w:proofErr w:type="spellStart"/>
      <w:r>
        <w:t>Intercom_</w:t>
      </w:r>
      <w:r w:rsidR="00C571C9">
        <w:t>Incoming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244B74" w:rsidP="00C571C9">
      <w:r>
        <w:rPr>
          <w:noProof/>
          <w:lang w:val="nl-BE" w:eastAsia="nl-BE"/>
        </w:rPr>
        <w:drawing>
          <wp:inline distT="0" distB="0" distL="0" distR="0">
            <wp:extent cx="5943600" cy="3797985"/>
            <wp:effectExtent l="0" t="0" r="0" b="0"/>
            <wp:docPr id="28" name="Picture 28" descr="https://yuml.me/549bc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49bca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0" w:name="_Toc503790846"/>
      <w:r>
        <w:t>Intercom Outgoing</w:t>
      </w:r>
      <w:bookmarkEnd w:id="10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CA0E60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2240280"/>
            <wp:effectExtent l="0" t="0" r="7620" b="7620"/>
            <wp:docPr id="35" name="Picture 35" descr="https://yuml.me/4e8d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8dc57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1" w:name="_Toc503790847"/>
      <w:proofErr w:type="spellStart"/>
      <w:r>
        <w:t>Intercom_</w:t>
      </w:r>
      <w:r w:rsidR="00C571C9">
        <w:t>Controller</w:t>
      </w:r>
      <w:bookmarkEnd w:id="11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A231AA" w:rsidP="00C571C9">
      <w:r>
        <w:rPr>
          <w:noProof/>
          <w:lang w:val="nl-BE" w:eastAsia="nl-BE"/>
        </w:rPr>
        <w:drawing>
          <wp:inline distT="0" distB="0" distL="0" distR="0">
            <wp:extent cx="5943600" cy="3665591"/>
            <wp:effectExtent l="0" t="0" r="0" b="0"/>
            <wp:docPr id="4" name="Picture 4" descr="https://yuml.me/73971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39714e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2" w:name="_Toc503790848"/>
      <w:proofErr w:type="spellStart"/>
      <w:r>
        <w:t>Intercom_</w:t>
      </w:r>
      <w:r w:rsidR="00305DDF">
        <w:t>Buddy</w:t>
      </w:r>
      <w:bookmarkEnd w:id="12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Default="00D41656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692687" cy="3307080"/>
            <wp:effectExtent l="0" t="0" r="0" b="7620"/>
            <wp:docPr id="139" name="Picture 139" descr="https://yuml.me/2dfa0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2dfa0e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898" cy="33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3" w:name="_Toc503790849"/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r>
        <w:t>Volume Control</w:t>
      </w:r>
      <w:bookmarkEnd w:id="13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D41656" w:rsidP="00694C70">
      <w:r>
        <w:rPr>
          <w:noProof/>
          <w:lang w:val="nl-BE" w:eastAsia="nl-BE"/>
        </w:rPr>
        <w:drawing>
          <wp:inline distT="0" distB="0" distL="0" distR="0">
            <wp:extent cx="6169025" cy="1889760"/>
            <wp:effectExtent l="0" t="0" r="3175" b="0"/>
            <wp:docPr id="140" name="Picture 140" descr="https://yuml.me/59ea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9ea699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30" cy="1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4" w:name="_Toc503790850"/>
      <w:r>
        <w:t>Level Checkers</w:t>
      </w:r>
      <w:bookmarkEnd w:id="14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AD65A7" w:rsidP="00B16B62">
      <w:r>
        <w:rPr>
          <w:noProof/>
          <w:lang w:val="nl-BE" w:eastAsia="nl-BE"/>
        </w:rPr>
        <w:lastRenderedPageBreak/>
        <w:drawing>
          <wp:inline distT="0" distB="0" distL="0" distR="0">
            <wp:extent cx="5509260" cy="3474720"/>
            <wp:effectExtent l="0" t="0" r="0" b="0"/>
            <wp:docPr id="6" name="Picture 6" descr="https://yuml.me/5519a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519ac6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5" w:name="_Toc503790851"/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r>
        <w:t>Codec</w:t>
      </w:r>
      <w:bookmarkEnd w:id="15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6" w:name="_Toc503790852"/>
      <w:r>
        <w:t xml:space="preserve">Intercom </w:t>
      </w:r>
      <w:r w:rsidR="00C571C9">
        <w:t>Message Handler</w:t>
      </w:r>
      <w:bookmarkEnd w:id="16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E4B5C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049780"/>
            <wp:effectExtent l="0" t="0" r="0" b="7620"/>
            <wp:docPr id="33" name="Picture 33" descr="https://yuml.me/10cbf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0cbff8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7" w:name="_Toc503790853"/>
      <w:r>
        <w:t>Messages</w:t>
      </w:r>
      <w:bookmarkEnd w:id="17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8" w:name="_Toc503790854"/>
      <w:proofErr w:type="spellStart"/>
      <w:r>
        <w:t>Intercom_Cloud</w:t>
      </w:r>
      <w:r w:rsidR="00FF4C5C">
        <w:t>API</w:t>
      </w:r>
      <w:bookmarkEnd w:id="18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911F15" w:rsidP="00D41656">
      <w:r>
        <w:rPr>
          <w:noProof/>
          <w:lang w:val="nl-BE" w:eastAsia="nl-BE"/>
        </w:rPr>
        <w:drawing>
          <wp:inline distT="0" distB="0" distL="0" distR="0">
            <wp:extent cx="6659880" cy="5346665"/>
            <wp:effectExtent l="0" t="0" r="0" b="6985"/>
            <wp:docPr id="141" name="Picture 141" descr="https://yuml.me/9a1c1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a1c173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068" cy="535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19" w:name="_Toc503790855"/>
      <w:proofErr w:type="spellStart"/>
      <w:r>
        <w:t>Intercom_ButtonsAnd</w:t>
      </w:r>
      <w:r w:rsidR="00AE6458">
        <w:t>Leds</w:t>
      </w:r>
      <w:bookmarkEnd w:id="19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3790856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</w:p>
    <w:p w:rsidR="006D06A1" w:rsidRPr="006D06A1" w:rsidRDefault="006D06A1" w:rsidP="006D06A1"/>
    <w:p w:rsidR="00C65906" w:rsidRDefault="00E839C7" w:rsidP="00E839C7">
      <w:pPr>
        <w:pStyle w:val="Heading1"/>
      </w:pPr>
      <w:bookmarkStart w:id="22" w:name="_Toc503790857"/>
      <w:r>
        <w:t>Registry K</w:t>
      </w:r>
      <w:r w:rsidR="00C65906">
        <w:t>eys</w:t>
      </w:r>
      <w:bookmarkEnd w:id="22"/>
    </w:p>
    <w:p w:rsidR="0039000D" w:rsidRPr="00C65906" w:rsidRDefault="0039000D" w:rsidP="00C65906"/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Pr="0039000D" w:rsidRDefault="0039000D" w:rsidP="0039000D">
      <w:r>
        <w:t>X=0, 1 or 2</w:t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E166D7" w:rsidRDefault="00832D1E" w:rsidP="00E839C7">
      <w:pPr>
        <w:pStyle w:val="Heading1"/>
      </w:pPr>
      <w:bookmarkStart w:id="23" w:name="_Toc503790858"/>
      <w:r>
        <w:t>Server Side</w:t>
      </w:r>
      <w:bookmarkEnd w:id="23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Send()</w:t>
                              </w:r>
                              <w:proofErr w:type="gramEnd"/>
                            </w:p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Receive()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gramStart"/>
                              <w:r>
                                <w:t>socket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setBuddy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194F42" w:rsidRPr="00C90F00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Pr="00B54957" w:rsidRDefault="00194F42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194F42" w:rsidRPr="00C90F00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Pr="00B54957" w:rsidRDefault="00194F42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4" w:name="_Toc503790859"/>
      <w:r>
        <w:t>Manuf_config.py</w:t>
      </w:r>
      <w:bookmarkEnd w:id="24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194F42" w:rsidRPr="00832D1E" w:rsidRDefault="00194F42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B49" w:rsidRDefault="00563B49">
      <w:pPr>
        <w:spacing w:after="0" w:line="240" w:lineRule="auto"/>
      </w:pPr>
      <w:r>
        <w:separator/>
      </w:r>
    </w:p>
  </w:endnote>
  <w:endnote w:type="continuationSeparator" w:id="0">
    <w:p w:rsidR="00563B49" w:rsidRDefault="0056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F42" w:rsidRDefault="00194F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F1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B49" w:rsidRDefault="00563B49">
      <w:pPr>
        <w:spacing w:after="0" w:line="240" w:lineRule="auto"/>
      </w:pPr>
      <w:r>
        <w:separator/>
      </w:r>
    </w:p>
  </w:footnote>
  <w:footnote w:type="continuationSeparator" w:id="0">
    <w:p w:rsidR="00563B49" w:rsidRDefault="00563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F42" w:rsidRDefault="00194F42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Content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194F42" w:rsidRDefault="00194F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A07CD"/>
    <w:rsid w:val="002C1B16"/>
    <w:rsid w:val="002F1580"/>
    <w:rsid w:val="00305DDF"/>
    <w:rsid w:val="003065FE"/>
    <w:rsid w:val="00316593"/>
    <w:rsid w:val="00365BE4"/>
    <w:rsid w:val="00375D0C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D11D4"/>
    <w:rsid w:val="004E2A96"/>
    <w:rsid w:val="00563B49"/>
    <w:rsid w:val="005975B2"/>
    <w:rsid w:val="005A348B"/>
    <w:rsid w:val="005A3E68"/>
    <w:rsid w:val="005E4288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71DEC"/>
    <w:rsid w:val="00986FB5"/>
    <w:rsid w:val="009B1AD2"/>
    <w:rsid w:val="009E6601"/>
    <w:rsid w:val="009F0F79"/>
    <w:rsid w:val="00A05D3A"/>
    <w:rsid w:val="00A231AA"/>
    <w:rsid w:val="00A42DF7"/>
    <w:rsid w:val="00A64C7D"/>
    <w:rsid w:val="00AD3426"/>
    <w:rsid w:val="00AD65A7"/>
    <w:rsid w:val="00AE3FFD"/>
    <w:rsid w:val="00AE6458"/>
    <w:rsid w:val="00AF4FDD"/>
    <w:rsid w:val="00AF7958"/>
    <w:rsid w:val="00B03A83"/>
    <w:rsid w:val="00B16B62"/>
    <w:rsid w:val="00B50E44"/>
    <w:rsid w:val="00B54957"/>
    <w:rsid w:val="00B61F44"/>
    <w:rsid w:val="00B64B70"/>
    <w:rsid w:val="00B66857"/>
    <w:rsid w:val="00B92899"/>
    <w:rsid w:val="00BA3B94"/>
    <w:rsid w:val="00BA7199"/>
    <w:rsid w:val="00BF2E15"/>
    <w:rsid w:val="00C07BE9"/>
    <w:rsid w:val="00C43150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95BFF"/>
    <w:rsid w:val="00FB443D"/>
    <w:rsid w:val="00FC0A19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57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1098F6-F48D-4CD6-9A4B-EF5CECFAA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3038</TotalTime>
  <Pages>22</Pages>
  <Words>1304</Words>
  <Characters>7175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33</cp:revision>
  <dcterms:created xsi:type="dcterms:W3CDTF">2017-11-27T16:19:00Z</dcterms:created>
  <dcterms:modified xsi:type="dcterms:W3CDTF">2018-01-15T23:10:00Z</dcterms:modified>
</cp:coreProperties>
</file>