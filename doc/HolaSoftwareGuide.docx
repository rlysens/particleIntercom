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8878001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6450C4" w:rsidRDefault="006450C4" w:rsidP="00D236A8">
      <w:pPr>
        <w:pStyle w:val="ListParagraph"/>
        <w:numPr>
          <w:ilvl w:val="0"/>
          <w:numId w:val="27"/>
        </w:numPr>
      </w:pPr>
      <w:r>
        <w:t xml:space="preserve">2/13/2018: Replaced Enable Amp with </w:t>
      </w:r>
      <w:proofErr w:type="spellStart"/>
      <w:r>
        <w:t>EnableVol</w:t>
      </w:r>
      <w:proofErr w:type="spellEnd"/>
      <w:r>
        <w:t>()</w:t>
      </w:r>
    </w:p>
    <w:p w:rsidR="00F4368F" w:rsidRDefault="00F4368F" w:rsidP="00D236A8">
      <w:pPr>
        <w:pStyle w:val="ListParagraph"/>
        <w:numPr>
          <w:ilvl w:val="0"/>
          <w:numId w:val="27"/>
        </w:numPr>
      </w:pPr>
      <w:r>
        <w:t xml:space="preserve">2/20/2018: Added </w:t>
      </w:r>
      <w:proofErr w:type="spellStart"/>
      <w:proofErr w:type="gramStart"/>
      <w:r>
        <w:t>longPress</w:t>
      </w:r>
      <w:proofErr w:type="spellEnd"/>
      <w:r>
        <w:t>(</w:t>
      </w:r>
      <w:proofErr w:type="gramEnd"/>
      <w:r>
        <w:t xml:space="preserve">) method to </w:t>
      </w:r>
      <w:proofErr w:type="spellStart"/>
      <w:r>
        <w:t>LevelChecker</w:t>
      </w:r>
      <w:proofErr w:type="spellEnd"/>
      <w:r>
        <w:t xml:space="preserve"> and blink() method to </w:t>
      </w:r>
      <w:proofErr w:type="spellStart"/>
      <w:r>
        <w:t>ledBar</w:t>
      </w:r>
      <w:proofErr w:type="spellEnd"/>
      <w:r>
        <w:t>.</w:t>
      </w:r>
    </w:p>
    <w:p w:rsidR="001D6E7C" w:rsidRDefault="001D6E7C" w:rsidP="00D236A8">
      <w:pPr>
        <w:pStyle w:val="ListParagraph"/>
        <w:numPr>
          <w:ilvl w:val="0"/>
          <w:numId w:val="27"/>
        </w:numPr>
      </w:pPr>
      <w:r>
        <w:t>3/7/2018: Modified pin assignments</w:t>
      </w:r>
    </w:p>
    <w:p w:rsidR="00713E87" w:rsidRDefault="00713E8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LedBar</w:t>
      </w:r>
      <w:proofErr w:type="spellEnd"/>
      <w:r>
        <w:t xml:space="preserve"> has now </w:t>
      </w:r>
      <w:proofErr w:type="gramStart"/>
      <w:r>
        <w:t>breathe(</w:t>
      </w:r>
      <w:proofErr w:type="gramEnd"/>
      <w:r>
        <w:t xml:space="preserve">) method and </w:t>
      </w:r>
      <w:proofErr w:type="spellStart"/>
      <w:r>
        <w:t>setExclusive</w:t>
      </w:r>
      <w:proofErr w:type="spellEnd"/>
      <w:r>
        <w:t>/</w:t>
      </w:r>
      <w:proofErr w:type="spellStart"/>
      <w:r>
        <w:t>isExclusive</w:t>
      </w:r>
      <w:proofErr w:type="spellEnd"/>
      <w:r>
        <w:t>() methods.</w:t>
      </w:r>
    </w:p>
    <w:p w:rsidR="00B95C37" w:rsidRDefault="00B95C3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BatteryChecker</w:t>
      </w:r>
      <w:proofErr w:type="spellEnd"/>
      <w:r>
        <w:t xml:space="preserve"> inherits from </w:t>
      </w:r>
      <w:proofErr w:type="spellStart"/>
      <w:r>
        <w:t>TickerBase</w:t>
      </w:r>
      <w:proofErr w:type="spellEnd"/>
      <w:r>
        <w:t xml:space="preserve"> and uses </w:t>
      </w:r>
      <w:proofErr w:type="spellStart"/>
      <w:r>
        <w:t>LedBar</w:t>
      </w:r>
      <w:proofErr w:type="spellEnd"/>
      <w:r>
        <w:t xml:space="preserve"> </w:t>
      </w:r>
      <w:proofErr w:type="gramStart"/>
      <w:r>
        <w:t>breathe(</w:t>
      </w:r>
      <w:proofErr w:type="gramEnd"/>
      <w:r>
        <w:t>) method</w:t>
      </w:r>
      <w:r w:rsidR="00A11724">
        <w:t xml:space="preserve"> and exclusive API</w:t>
      </w:r>
      <w:r>
        <w:t>.</w:t>
      </w:r>
    </w:p>
    <w:p w:rsidR="0008230F" w:rsidRDefault="0008230F" w:rsidP="00D236A8">
      <w:pPr>
        <w:pStyle w:val="ListParagraph"/>
        <w:numPr>
          <w:ilvl w:val="0"/>
          <w:numId w:val="27"/>
        </w:numPr>
      </w:pPr>
      <w:r>
        <w:t xml:space="preserve">3/7/2018: Root ticks </w:t>
      </w:r>
      <w:proofErr w:type="spellStart"/>
      <w:r>
        <w:t>batteryChecker</w:t>
      </w:r>
      <w:proofErr w:type="spellEnd"/>
    </w:p>
    <w:p w:rsidR="00A11724" w:rsidRDefault="00A11724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VolumeControl</w:t>
      </w:r>
      <w:proofErr w:type="spellEnd"/>
      <w:r>
        <w:t xml:space="preserve"> uses </w:t>
      </w:r>
      <w:proofErr w:type="spellStart"/>
      <w:r>
        <w:t>LedBar</w:t>
      </w:r>
      <w:proofErr w:type="spellEnd"/>
      <w:r>
        <w:t xml:space="preserve"> exclusive API.</w:t>
      </w:r>
    </w:p>
    <w:p w:rsidR="0040468D" w:rsidRDefault="0040468D" w:rsidP="00D236A8">
      <w:pPr>
        <w:pStyle w:val="ListParagraph"/>
        <w:numPr>
          <w:ilvl w:val="0"/>
          <w:numId w:val="27"/>
        </w:numPr>
      </w:pPr>
      <w:r>
        <w:t xml:space="preserve">3/15/2018: Added </w:t>
      </w:r>
      <w:proofErr w:type="spellStart"/>
      <w:r>
        <w:t>PowerManagement</w:t>
      </w:r>
      <w:proofErr w:type="spellEnd"/>
      <w:r>
        <w:t xml:space="preserve"> module.</w:t>
      </w:r>
    </w:p>
    <w:p w:rsidR="003C7BAE" w:rsidRDefault="003C7BAE" w:rsidP="00D236A8">
      <w:pPr>
        <w:pStyle w:val="ListParagraph"/>
        <w:numPr>
          <w:ilvl w:val="0"/>
          <w:numId w:val="27"/>
        </w:numPr>
      </w:pPr>
      <w:r>
        <w:t>3/15/2018: WKP pins is Power Down/Up switch.</w:t>
      </w:r>
    </w:p>
    <w:p w:rsidR="00D439DF" w:rsidRDefault="00D439DF" w:rsidP="00D236A8">
      <w:pPr>
        <w:pStyle w:val="ListParagraph"/>
        <w:numPr>
          <w:ilvl w:val="0"/>
          <w:numId w:val="27"/>
        </w:numPr>
      </w:pPr>
      <w:r>
        <w:t>3/27/2018: Added server name to cloud API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3C7BAE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878001" w:history="1">
            <w:r w:rsidR="003C7BAE" w:rsidRPr="00D10769">
              <w:rPr>
                <w:rStyle w:val="Hyperlink"/>
                <w:noProof/>
              </w:rPr>
              <w:t>1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Revision History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_Toc508878001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1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2" w:history="1">
            <w:r w:rsidR="003C7BAE" w:rsidRPr="00D10769">
              <w:rPr>
                <w:rStyle w:val="Hyperlink"/>
                <w:noProof/>
              </w:rPr>
              <w:t>3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Version Control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_Toc508878002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4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3" w:history="1">
            <w:r w:rsidR="003C7BAE" w:rsidRPr="00D10769">
              <w:rPr>
                <w:rStyle w:val="Hyperlink"/>
                <w:noProof/>
              </w:rPr>
              <w:t>4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Third Party Components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_Toc508878003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4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4" w:history="1">
            <w:r w:rsidR="003C7BAE" w:rsidRPr="00D10769">
              <w:rPr>
                <w:rStyle w:val="Hyperlink"/>
                <w:noProof/>
              </w:rPr>
              <w:t>5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Shell Commands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_Toc508878004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5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5" w:history="1">
            <w:r w:rsidR="003C7BAE" w:rsidRPr="00D10769">
              <w:rPr>
                <w:rStyle w:val="Hyperlink"/>
                <w:noProof/>
              </w:rPr>
              <w:t>6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Pin Assignments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_Toc508878005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5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6" w:history="1">
            <w:r w:rsidR="003C7BAE" w:rsidRPr="00D10769">
              <w:rPr>
                <w:rStyle w:val="Hyperlink"/>
                <w:noProof/>
              </w:rPr>
              <w:t>7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Firmware Coding Convention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_Toc508878006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7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7" w:history="1">
            <w:r w:rsidR="003C7BAE" w:rsidRPr="00D10769">
              <w:rPr>
                <w:rStyle w:val="Hyperlink"/>
                <w:noProof/>
              </w:rPr>
              <w:t>8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Firmware Design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_Toc508878007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8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8" w:history="1">
            <w:r w:rsidR="003C7BAE" w:rsidRPr="00D10769">
              <w:rPr>
                <w:rStyle w:val="Hyperlink"/>
                <w:noProof/>
              </w:rPr>
              <w:t>8.1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Ownership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_Toc508878008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8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09" w:history="1">
            <w:r w:rsidR="003C7BAE" w:rsidRPr="00D10769">
              <w:rPr>
                <w:rStyle w:val="Hyperlink"/>
                <w:noProof/>
              </w:rPr>
              <w:t>8.2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Intercom_Root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_Toc508878009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8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0" w:history="1">
            <w:r w:rsidR="003C7BAE" w:rsidRPr="00D10769">
              <w:rPr>
                <w:rStyle w:val="Hyperlink"/>
                <w:noProof/>
              </w:rPr>
              <w:t>8.3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Intercom_Incoming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_Toc508878010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10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1" w:history="1">
            <w:r w:rsidR="003C7BAE" w:rsidRPr="00D10769">
              <w:rPr>
                <w:rStyle w:val="Hyperlink"/>
                <w:noProof/>
              </w:rPr>
              <w:t>8.4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 Outgoing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_Toc508878011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11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2" w:history="1">
            <w:r w:rsidR="003C7BAE" w:rsidRPr="00D10769">
              <w:rPr>
                <w:rStyle w:val="Hyperlink"/>
                <w:noProof/>
              </w:rPr>
              <w:t>8.5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Intercom_Controller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_Toc508878012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13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3" w:history="1">
            <w:r w:rsidR="003C7BAE" w:rsidRPr="00D10769">
              <w:rPr>
                <w:rStyle w:val="Hyperlink"/>
                <w:noProof/>
              </w:rPr>
              <w:t>8.6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Intercom_Buddy</w:t>
            </w:r>
            <w:r w:rsidR="003C7BAE">
              <w:rPr>
                <w:noProof/>
                <w:webHidden/>
              </w:rPr>
              <w:tab/>
            </w:r>
            <w:bookmarkStart w:id="1" w:name="_GoBack"/>
            <w:bookmarkEnd w:id="1"/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_Toc508878013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14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4" w:history="1">
            <w:r w:rsidR="003C7BAE" w:rsidRPr="00D10769">
              <w:rPr>
                <w:rStyle w:val="Hyperlink"/>
                <w:noProof/>
              </w:rPr>
              <w:t>8.7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Volume Control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_Toc508878014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17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5" w:history="1">
            <w:r w:rsidR="003C7BAE" w:rsidRPr="00D10769">
              <w:rPr>
                <w:rStyle w:val="Hyperlink"/>
                <w:noProof/>
              </w:rPr>
              <w:t>8.8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Level Checkers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_Toc508878015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18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6" w:history="1">
            <w:r w:rsidR="003C7BAE" w:rsidRPr="00D10769">
              <w:rPr>
                <w:rStyle w:val="Hyperlink"/>
                <w:noProof/>
              </w:rPr>
              <w:t>8.9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Power Management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_Toc508878016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20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7" w:history="1">
            <w:r w:rsidR="003C7BAE" w:rsidRPr="00D10769">
              <w:rPr>
                <w:rStyle w:val="Hyperlink"/>
                <w:noProof/>
              </w:rPr>
              <w:t>8.10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Codec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_Toc508878017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20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8" w:history="1">
            <w:r w:rsidR="003C7BAE" w:rsidRPr="00D10769">
              <w:rPr>
                <w:rStyle w:val="Hyperlink"/>
                <w:noProof/>
              </w:rPr>
              <w:t>8.11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 xml:space="preserve">Intercom Message </w:t>
            </w:r>
            <w:r w:rsidR="003C7BAE" w:rsidRPr="00D10769">
              <w:rPr>
                <w:rStyle w:val="Hyperlink"/>
                <w:noProof/>
              </w:rPr>
              <w:t>H</w:t>
            </w:r>
            <w:r w:rsidR="003C7BAE" w:rsidRPr="00D10769">
              <w:rPr>
                <w:rStyle w:val="Hyperlink"/>
                <w:noProof/>
              </w:rPr>
              <w:t>andler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_Toc508878018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21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19" w:history="1">
            <w:r w:rsidR="003C7BAE" w:rsidRPr="00D10769">
              <w:rPr>
                <w:rStyle w:val="Hyperlink"/>
                <w:noProof/>
              </w:rPr>
              <w:t>8.12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Messages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_Toc508878019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22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0" w:history="1">
            <w:r w:rsidR="003C7BAE" w:rsidRPr="00D10769">
              <w:rPr>
                <w:rStyle w:val="Hyperlink"/>
                <w:noProof/>
              </w:rPr>
              <w:t>8.12.1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 IDs, Source and Destination IDs in Messages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_Toc508878020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24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1" w:history="1">
            <w:r w:rsidR="003C7BAE" w:rsidRPr="00D10769">
              <w:rPr>
                <w:rStyle w:val="Hyperlink"/>
                <w:noProof/>
              </w:rPr>
              <w:t>8.13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Intercom_Cl</w:t>
            </w:r>
            <w:r w:rsidR="003C7BAE" w:rsidRPr="00D10769">
              <w:rPr>
                <w:rStyle w:val="Hyperlink"/>
                <w:noProof/>
              </w:rPr>
              <w:t>o</w:t>
            </w:r>
            <w:r w:rsidR="003C7BAE" w:rsidRPr="00D10769">
              <w:rPr>
                <w:rStyle w:val="Hyperlink"/>
                <w:noProof/>
              </w:rPr>
              <w:t>udAPI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_Toc508878021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24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2" w:history="1">
            <w:r w:rsidR="003C7BAE" w:rsidRPr="00D10769">
              <w:rPr>
                <w:rStyle w:val="Hyperlink"/>
                <w:noProof/>
              </w:rPr>
              <w:t>8.14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Intercom_ButtonsAndLeds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_Toc508878022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25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3" w:history="1">
            <w:r w:rsidR="003C7BAE" w:rsidRPr="00D10769">
              <w:rPr>
                <w:rStyle w:val="Hyperlink"/>
                <w:noProof/>
              </w:rPr>
              <w:t>8.15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Trace &amp; Debug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_Toc508878023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25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4" w:history="1">
            <w:r w:rsidR="003C7BAE" w:rsidRPr="00D10769">
              <w:rPr>
                <w:rStyle w:val="Hyperlink"/>
                <w:noProof/>
              </w:rPr>
              <w:t>8.16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Registry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_Toc508878024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26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5" w:history="1">
            <w:r w:rsidR="003C7BAE" w:rsidRPr="00D10769">
              <w:rPr>
                <w:rStyle w:val="Hyperlink"/>
                <w:noProof/>
              </w:rPr>
              <w:t>8.17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Data Dump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_Toc508878025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26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6" w:history="1">
            <w:r w:rsidR="003C7BAE" w:rsidRPr="00D10769">
              <w:rPr>
                <w:rStyle w:val="Hyperlink"/>
                <w:noProof/>
              </w:rPr>
              <w:t>9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Server Side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_Toc508878026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26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3C7BAE" w:rsidRDefault="000D194A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8878027" w:history="1">
            <w:r w:rsidR="003C7BAE" w:rsidRPr="00D10769">
              <w:rPr>
                <w:rStyle w:val="Hyperlink"/>
                <w:noProof/>
              </w:rPr>
              <w:t>10</w:t>
            </w:r>
            <w:r w:rsidR="003C7BAE">
              <w:rPr>
                <w:noProof/>
                <w:lang w:val="nl-BE" w:eastAsia="nl-BE"/>
              </w:rPr>
              <w:tab/>
            </w:r>
            <w:r w:rsidR="003C7BAE" w:rsidRPr="00D10769">
              <w:rPr>
                <w:rStyle w:val="Hyperlink"/>
                <w:noProof/>
              </w:rPr>
              <w:t>Manuf_c</w:t>
            </w:r>
            <w:r w:rsidR="003C7BAE" w:rsidRPr="00D10769">
              <w:rPr>
                <w:rStyle w:val="Hyperlink"/>
                <w:noProof/>
              </w:rPr>
              <w:t>o</w:t>
            </w:r>
            <w:r w:rsidR="003C7BAE" w:rsidRPr="00D10769">
              <w:rPr>
                <w:rStyle w:val="Hyperlink"/>
                <w:noProof/>
              </w:rPr>
              <w:t>nfig.py</w:t>
            </w:r>
            <w:r w:rsidR="003C7BAE">
              <w:rPr>
                <w:noProof/>
                <w:webHidden/>
              </w:rPr>
              <w:tab/>
            </w:r>
            <w:r w:rsidR="003C7BAE">
              <w:rPr>
                <w:noProof/>
                <w:webHidden/>
              </w:rPr>
              <w:fldChar w:fldCharType="begin"/>
            </w:r>
            <w:r w:rsidR="003C7BAE">
              <w:rPr>
                <w:noProof/>
                <w:webHidden/>
              </w:rPr>
              <w:instrText xml:space="preserve"> PAGEREF _Toc508878027 \h </w:instrText>
            </w:r>
            <w:r w:rsidR="003C7BAE">
              <w:rPr>
                <w:noProof/>
                <w:webHidden/>
              </w:rPr>
            </w:r>
            <w:r w:rsidR="003C7BAE">
              <w:rPr>
                <w:noProof/>
                <w:webHidden/>
              </w:rPr>
              <w:fldChar w:fldCharType="separate"/>
            </w:r>
            <w:r w:rsidR="00D439DF">
              <w:rPr>
                <w:noProof/>
                <w:webHidden/>
              </w:rPr>
              <w:t>28</w:t>
            </w:r>
            <w:r w:rsidR="003C7BAE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8878002"/>
      <w:r>
        <w:lastRenderedPageBreak/>
        <w:t>Version Control</w:t>
      </w:r>
      <w:bookmarkEnd w:id="2"/>
    </w:p>
    <w:p w:rsidR="001541AD" w:rsidRDefault="001541AD" w:rsidP="001541AD"/>
    <w:p w:rsidR="001541AD" w:rsidRDefault="000D194A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8878003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0D194A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0D194A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0D194A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8878004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8878005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3C7BAE" w:rsidRPr="00897D1E" w:rsidRDefault="003C7BA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WKP = Power Down/Up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r w:rsidR="001D6E7C">
        <w:rPr>
          <w:rFonts w:ascii="Calibri" w:eastAsia="Times New Roman" w:hAnsi="Calibri" w:cs="Calibri"/>
          <w:color w:val="000000"/>
          <w:lang w:eastAsia="nl-BE"/>
        </w:rPr>
        <w:t>LED Bar 1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10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1D6E7C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15 = LED Bar 0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8878006"/>
      <w:r>
        <w:lastRenderedPageBreak/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8878007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8878008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8878009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lastRenderedPageBreak/>
        <w:t>Intercom_Root</w:t>
      </w:r>
      <w:proofErr w:type="spellEnd"/>
      <w:r>
        <w:t xml:space="preserve"> is the root of the Intercom object tree.</w:t>
      </w:r>
    </w:p>
    <w:p w:rsidR="00D41656" w:rsidRDefault="00C40B60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4" name="Picture 14" descr="https://yuml.me/b5a420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5a420e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8878010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6450C4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4138103"/>
            <wp:effectExtent l="0" t="0" r="0" b="0"/>
            <wp:docPr id="1" name="Picture 1" descr="https://yuml.me/e309a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309a14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8878011"/>
      <w:r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8878012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8878013"/>
      <w:proofErr w:type="spellStart"/>
      <w:r>
        <w:lastRenderedPageBreak/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8878014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4B0FCB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5" name="Picture 15" descr="https://yuml.me/91754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175499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8878015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95C37" w:rsidP="00B16B62">
      <w:r>
        <w:rPr>
          <w:noProof/>
          <w:lang w:val="nl-BE" w:eastAsia="nl-BE"/>
        </w:rPr>
        <w:drawing>
          <wp:inline distT="0" distB="0" distL="0" distR="0">
            <wp:extent cx="5943600" cy="3034565"/>
            <wp:effectExtent l="0" t="0" r="0" b="0"/>
            <wp:docPr id="13" name="Picture 13" descr="https://yuml.me/f46daf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46daf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40468D" w:rsidRDefault="0040468D" w:rsidP="00DC2965">
      <w:pPr>
        <w:pStyle w:val="Heading2"/>
      </w:pPr>
      <w:bookmarkStart w:id="16" w:name="_Toc508878016"/>
      <w:r>
        <w:t>Power Management</w:t>
      </w:r>
      <w:bookmarkEnd w:id="16"/>
    </w:p>
    <w:p w:rsidR="0040468D" w:rsidRDefault="0040468D" w:rsidP="0040468D"/>
    <w:p w:rsidR="0040468D" w:rsidRDefault="0040468D" w:rsidP="0040468D">
      <w:r>
        <w:t xml:space="preserve">Currently the power management class’s </w:t>
      </w:r>
      <w:proofErr w:type="spellStart"/>
      <w:r>
        <w:t>reponsbility</w:t>
      </w:r>
      <w:proofErr w:type="spellEnd"/>
      <w:r>
        <w:t xml:space="preserve"> is limited to putting the intercom in deep sleep when the power down switch is engaged.</w:t>
      </w:r>
    </w:p>
    <w:p w:rsidR="0040468D" w:rsidRDefault="004A28EB" w:rsidP="004A28E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377440" cy="647700"/>
            <wp:effectExtent l="0" t="0" r="3810" b="0"/>
            <wp:docPr id="10" name="Picture 10" descr="https://yuml.me/a0c45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0c454b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8D" w:rsidRPr="0040468D" w:rsidRDefault="0040468D" w:rsidP="0040468D"/>
    <w:p w:rsidR="00C571C9" w:rsidRDefault="00C571C9" w:rsidP="00DC2965">
      <w:pPr>
        <w:pStyle w:val="Heading2"/>
      </w:pPr>
      <w:bookmarkStart w:id="17" w:name="_Toc508878017"/>
      <w:r>
        <w:t>Codec</w:t>
      </w:r>
      <w:bookmarkEnd w:id="17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8" w:name="_Toc508878018"/>
      <w:r>
        <w:t xml:space="preserve">Intercom </w:t>
      </w:r>
      <w:r w:rsidR="00C571C9">
        <w:t>Message Handler</w:t>
      </w:r>
      <w:bookmarkEnd w:id="18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D439DF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463540" cy="3314700"/>
            <wp:effectExtent l="0" t="0" r="3810" b="0"/>
            <wp:docPr id="11" name="Picture 11" descr="https://yuml.me/aaca8a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aca8a6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9" w:name="_Toc508878019"/>
      <w:r>
        <w:t>Messages</w:t>
      </w:r>
      <w:bookmarkEnd w:id="19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20" w:name="_Toc508878020"/>
      <w:r>
        <w:lastRenderedPageBreak/>
        <w:t>Intercom IDs, Source and Destination IDs in Messages</w:t>
      </w:r>
      <w:bookmarkEnd w:id="20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1" w:name="_Toc508878021"/>
      <w:proofErr w:type="spellStart"/>
      <w:r>
        <w:t>Intercom_Cloud</w:t>
      </w:r>
      <w:r w:rsidR="00FF4C5C">
        <w:t>API</w:t>
      </w:r>
      <w:bookmarkEnd w:id="21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D439DF" w:rsidP="00D439DF">
      <w:r>
        <w:rPr>
          <w:noProof/>
          <w:lang w:val="nl-BE" w:eastAsia="nl-BE"/>
        </w:rPr>
        <w:drawing>
          <wp:inline distT="0" distB="0" distL="0" distR="0">
            <wp:extent cx="7378476" cy="3970020"/>
            <wp:effectExtent l="0" t="0" r="0" b="0"/>
            <wp:docPr id="6" name="Picture 6" descr="https://yuml.me/18030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803081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002" cy="397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2" w:name="_Toc508878022"/>
      <w:proofErr w:type="spellStart"/>
      <w:r>
        <w:t>Intercom_ButtonsAnd</w:t>
      </w:r>
      <w:r w:rsidR="00AE6458">
        <w:t>Leds</w:t>
      </w:r>
      <w:bookmarkEnd w:id="22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713E87" w:rsidP="00AE6458">
      <w:r>
        <w:rPr>
          <w:noProof/>
          <w:lang w:val="nl-BE" w:eastAsia="nl-BE"/>
        </w:rPr>
        <w:drawing>
          <wp:inline distT="0" distB="0" distL="0" distR="0">
            <wp:extent cx="5943600" cy="3825355"/>
            <wp:effectExtent l="0" t="0" r="0" b="3810"/>
            <wp:docPr id="8" name="Picture 8" descr="https://yuml.me/bab34a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ab34aa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3" w:name="_Toc508878023"/>
      <w:r>
        <w:t>Trace &amp; Debug</w:t>
      </w:r>
      <w:bookmarkEnd w:id="23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4" w:name="_Toc508878024"/>
      <w:r>
        <w:lastRenderedPageBreak/>
        <w:t>Registry</w:t>
      </w:r>
      <w:bookmarkEnd w:id="24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70720D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333500"/>
            <wp:effectExtent l="0" t="0" r="7620" b="0"/>
            <wp:docPr id="12" name="Picture 12" descr="https://yuml.me/48ec59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8ec59b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5" w:name="_Toc508878025"/>
      <w:r>
        <w:t>Data Dump</w:t>
      </w:r>
      <w:bookmarkEnd w:id="25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6" w:name="_Toc508878026"/>
      <w:r>
        <w:t>Server Side</w:t>
      </w:r>
      <w:bookmarkEnd w:id="26"/>
    </w:p>
    <w:p w:rsidR="00885EB3" w:rsidRDefault="00885EB3" w:rsidP="00885EB3"/>
    <w:p w:rsidR="00885EB3" w:rsidRPr="00885EB3" w:rsidRDefault="00885EB3" w:rsidP="00885EB3">
      <w:proofErr w:type="spellStart"/>
      <w:r>
        <w:lastRenderedPageBreak/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7B6EE3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drawing>
          <wp:inline distT="0" distB="0" distL="0" distR="0">
            <wp:extent cx="6506268" cy="2970254"/>
            <wp:effectExtent l="0" t="0" r="0" b="1905"/>
            <wp:docPr id="62" name="Picture 62" descr="https://yuml.me/ae0c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e0c014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6" cy="29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7" w:name="_Toc508878027"/>
      <w:r>
        <w:lastRenderedPageBreak/>
        <w:t>Manuf_config.py</w:t>
      </w:r>
      <w:bookmarkEnd w:id="27"/>
    </w:p>
    <w:p w:rsidR="00832D1E" w:rsidRPr="00430995" w:rsidRDefault="007B6EE3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368040" cy="5410200"/>
            <wp:effectExtent l="0" t="0" r="3810" b="0"/>
            <wp:docPr id="65" name="Picture 65" descr="https://yuml.me/7976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976809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94A" w:rsidRDefault="000D194A">
      <w:pPr>
        <w:spacing w:after="0" w:line="240" w:lineRule="auto"/>
      </w:pPr>
      <w:r>
        <w:separator/>
      </w:r>
    </w:p>
  </w:endnote>
  <w:endnote w:type="continuationSeparator" w:id="0">
    <w:p w:rsidR="000D194A" w:rsidRDefault="000D1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39DF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94A" w:rsidRDefault="000D194A">
      <w:pPr>
        <w:spacing w:after="0" w:line="240" w:lineRule="auto"/>
      </w:pPr>
      <w:r>
        <w:separator/>
      </w:r>
    </w:p>
  </w:footnote>
  <w:footnote w:type="continuationSeparator" w:id="0">
    <w:p w:rsidR="000D194A" w:rsidRDefault="000D1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0D194A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41091"/>
    <w:rsid w:val="00081E2C"/>
    <w:rsid w:val="0008230F"/>
    <w:rsid w:val="000A0F9B"/>
    <w:rsid w:val="000A11EB"/>
    <w:rsid w:val="000A2816"/>
    <w:rsid w:val="000A6F80"/>
    <w:rsid w:val="000D194A"/>
    <w:rsid w:val="00123E1E"/>
    <w:rsid w:val="0013591F"/>
    <w:rsid w:val="001541AD"/>
    <w:rsid w:val="00167250"/>
    <w:rsid w:val="00171FD3"/>
    <w:rsid w:val="00194F42"/>
    <w:rsid w:val="001B2AAA"/>
    <w:rsid w:val="001C48C4"/>
    <w:rsid w:val="001D00C7"/>
    <w:rsid w:val="001D6038"/>
    <w:rsid w:val="001D6E7C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65BE4"/>
    <w:rsid w:val="00366C39"/>
    <w:rsid w:val="00375D0C"/>
    <w:rsid w:val="003807D6"/>
    <w:rsid w:val="0039000D"/>
    <w:rsid w:val="003957DF"/>
    <w:rsid w:val="003A50E7"/>
    <w:rsid w:val="003B34B7"/>
    <w:rsid w:val="003B67E4"/>
    <w:rsid w:val="003C7BAE"/>
    <w:rsid w:val="003F5537"/>
    <w:rsid w:val="0040468D"/>
    <w:rsid w:val="004063C0"/>
    <w:rsid w:val="00421FC4"/>
    <w:rsid w:val="00430995"/>
    <w:rsid w:val="0043333C"/>
    <w:rsid w:val="004404BE"/>
    <w:rsid w:val="004500FE"/>
    <w:rsid w:val="00490D39"/>
    <w:rsid w:val="004A28EB"/>
    <w:rsid w:val="004B0FCB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D7D25"/>
    <w:rsid w:val="005E4288"/>
    <w:rsid w:val="006450C4"/>
    <w:rsid w:val="00654567"/>
    <w:rsid w:val="006753E2"/>
    <w:rsid w:val="0067787C"/>
    <w:rsid w:val="00692064"/>
    <w:rsid w:val="00694C70"/>
    <w:rsid w:val="006C3BF6"/>
    <w:rsid w:val="006D06A1"/>
    <w:rsid w:val="006D5CBA"/>
    <w:rsid w:val="006E1EE9"/>
    <w:rsid w:val="0070720D"/>
    <w:rsid w:val="00713E87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03F4E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11724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95C37"/>
    <w:rsid w:val="00BA3B94"/>
    <w:rsid w:val="00BA7199"/>
    <w:rsid w:val="00BF2E15"/>
    <w:rsid w:val="00C07BE9"/>
    <w:rsid w:val="00C40B60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1656"/>
    <w:rsid w:val="00D439DF"/>
    <w:rsid w:val="00D46B44"/>
    <w:rsid w:val="00D55A35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368F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347B79"/>
    <w:rsid w:val="003C5AA1"/>
    <w:rsid w:val="004B686B"/>
    <w:rsid w:val="00553454"/>
    <w:rsid w:val="00570C17"/>
    <w:rsid w:val="005A79B9"/>
    <w:rsid w:val="00711EB8"/>
    <w:rsid w:val="0077387D"/>
    <w:rsid w:val="009832AE"/>
    <w:rsid w:val="00B6692E"/>
    <w:rsid w:val="00B6797A"/>
    <w:rsid w:val="00C03988"/>
    <w:rsid w:val="00DA77FD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ADCB9C-6EDF-4D4C-A8F4-C3330326D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5549</TotalTime>
  <Pages>28</Pages>
  <Words>1836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72</cp:revision>
  <cp:lastPrinted>2018-02-04T21:50:00Z</cp:lastPrinted>
  <dcterms:created xsi:type="dcterms:W3CDTF">2017-11-27T16:19:00Z</dcterms:created>
  <dcterms:modified xsi:type="dcterms:W3CDTF">2018-03-27T23:23:00Z</dcterms:modified>
</cp:coreProperties>
</file>