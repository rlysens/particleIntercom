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1D6E7C" w:rsidRDefault="001D6E7C" w:rsidP="00D236A8">
      <w:pPr>
        <w:pStyle w:val="ListParagraph"/>
        <w:numPr>
          <w:ilvl w:val="0"/>
          <w:numId w:val="27"/>
        </w:numPr>
      </w:pPr>
      <w:r>
        <w:t>3/7/2018: Modified pin assignments</w:t>
      </w:r>
    </w:p>
    <w:p w:rsidR="00713E87" w:rsidRDefault="00713E8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LedBar</w:t>
      </w:r>
      <w:proofErr w:type="spellEnd"/>
      <w:r>
        <w:t xml:space="preserve"> has now </w:t>
      </w:r>
      <w:proofErr w:type="gramStart"/>
      <w:r>
        <w:t>breathe(</w:t>
      </w:r>
      <w:proofErr w:type="gramEnd"/>
      <w:r>
        <w:t xml:space="preserve">) method and </w:t>
      </w:r>
      <w:proofErr w:type="spellStart"/>
      <w:r>
        <w:t>setExclusive</w:t>
      </w:r>
      <w:proofErr w:type="spellEnd"/>
      <w:r>
        <w:t>/</w:t>
      </w:r>
      <w:proofErr w:type="spellStart"/>
      <w:r>
        <w:t>isExclusive</w:t>
      </w:r>
      <w:proofErr w:type="spellEnd"/>
      <w:r>
        <w:t>() methods.</w:t>
      </w:r>
    </w:p>
    <w:p w:rsidR="00B95C37" w:rsidRDefault="00B95C3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BatteryChecker</w:t>
      </w:r>
      <w:proofErr w:type="spellEnd"/>
      <w:r>
        <w:t xml:space="preserve"> inherits from </w:t>
      </w:r>
      <w:proofErr w:type="spellStart"/>
      <w:r>
        <w:t>TickerBase</w:t>
      </w:r>
      <w:proofErr w:type="spellEnd"/>
      <w:r>
        <w:t xml:space="preserve"> and uses </w:t>
      </w:r>
      <w:proofErr w:type="spellStart"/>
      <w:r>
        <w:t>LedBar</w:t>
      </w:r>
      <w:proofErr w:type="spellEnd"/>
      <w:r>
        <w:t xml:space="preserve"> </w:t>
      </w:r>
      <w:proofErr w:type="gramStart"/>
      <w:r>
        <w:t>breathe(</w:t>
      </w:r>
      <w:proofErr w:type="gramEnd"/>
      <w:r>
        <w:t>) method</w:t>
      </w:r>
      <w:r w:rsidR="00A11724">
        <w:t xml:space="preserve"> and exclusive API</w:t>
      </w:r>
      <w:r>
        <w:t>.</w:t>
      </w:r>
    </w:p>
    <w:p w:rsidR="0008230F" w:rsidRDefault="0008230F" w:rsidP="00D236A8">
      <w:pPr>
        <w:pStyle w:val="ListParagraph"/>
        <w:numPr>
          <w:ilvl w:val="0"/>
          <w:numId w:val="27"/>
        </w:numPr>
      </w:pPr>
      <w:r>
        <w:t xml:space="preserve">3/7/2018: Root ticks </w:t>
      </w:r>
      <w:proofErr w:type="spellStart"/>
      <w:r>
        <w:t>batteryChecker</w:t>
      </w:r>
      <w:proofErr w:type="spellEnd"/>
    </w:p>
    <w:p w:rsidR="00A11724" w:rsidRDefault="00A11724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VolumeControl</w:t>
      </w:r>
      <w:proofErr w:type="spellEnd"/>
      <w:r>
        <w:t xml:space="preserve"> uses </w:t>
      </w:r>
      <w:proofErr w:type="spellStart"/>
      <w:r>
        <w:t>LedBar</w:t>
      </w:r>
      <w:proofErr w:type="spellEnd"/>
      <w:r>
        <w:t xml:space="preserve"> exclusive API.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="003B34B7" w:rsidRPr="0071183D">
              <w:rPr>
                <w:rStyle w:val="Hyperlink"/>
                <w:noProof/>
              </w:rPr>
              <w:t>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Version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="003B34B7" w:rsidRPr="0071183D">
              <w:rPr>
                <w:rStyle w:val="Hyperlink"/>
                <w:noProof/>
              </w:rPr>
              <w:t>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Third Party Components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="003B34B7" w:rsidRPr="0071183D">
              <w:rPr>
                <w:rStyle w:val="Hyperlink"/>
                <w:noProof/>
              </w:rPr>
              <w:t>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Shell Commands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="003B34B7" w:rsidRPr="0071183D">
              <w:rPr>
                <w:rStyle w:val="Hyperlink"/>
                <w:noProof/>
              </w:rPr>
              <w:t>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Pin Assignments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="003B34B7" w:rsidRPr="0071183D">
              <w:rPr>
                <w:rStyle w:val="Hyperlink"/>
                <w:noProof/>
              </w:rPr>
              <w:t>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Coding Convention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="003B34B7" w:rsidRPr="0071183D">
              <w:rPr>
                <w:rStyle w:val="Hyperlink"/>
                <w:noProof/>
              </w:rPr>
              <w:t>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Design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="003B34B7" w:rsidRPr="0071183D">
              <w:rPr>
                <w:rStyle w:val="Hyperlink"/>
                <w:noProof/>
              </w:rPr>
              <w:t>8.1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Ownership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="003B34B7" w:rsidRPr="0071183D">
              <w:rPr>
                <w:rStyle w:val="Hyperlink"/>
                <w:noProof/>
              </w:rPr>
              <w:t>8.2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Intercom_Root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="003B34B7" w:rsidRPr="0071183D">
              <w:rPr>
                <w:rStyle w:val="Hyperlink"/>
                <w:noProof/>
              </w:rPr>
              <w:t>8.3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Intercom_Incoming</w:t>
            </w:r>
            <w:bookmarkStart w:id="1" w:name="_GoBack"/>
            <w:bookmarkEnd w:id="1"/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="003B34B7" w:rsidRPr="0071183D">
              <w:rPr>
                <w:rStyle w:val="Hyperlink"/>
                <w:noProof/>
              </w:rPr>
              <w:t>8.4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Outgoing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="003B34B7" w:rsidRPr="0071183D">
              <w:rPr>
                <w:rStyle w:val="Hyperlink"/>
                <w:noProof/>
              </w:rPr>
              <w:t>8.5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Intercom_Controller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="003B34B7" w:rsidRPr="0071183D">
              <w:rPr>
                <w:rStyle w:val="Hyperlink"/>
                <w:noProof/>
              </w:rPr>
              <w:t>8.6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Intercom_Buddy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="003B34B7" w:rsidRPr="0071183D">
              <w:rPr>
                <w:rStyle w:val="Hyperlink"/>
                <w:noProof/>
              </w:rPr>
              <w:t>8.7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Volume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="003B34B7" w:rsidRPr="0071183D">
              <w:rPr>
                <w:rStyle w:val="Hyperlink"/>
                <w:noProof/>
              </w:rPr>
              <w:t>8.8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Level Checkers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18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="003B34B7" w:rsidRPr="0071183D">
              <w:rPr>
                <w:rStyle w:val="Hyperlink"/>
                <w:noProof/>
              </w:rPr>
              <w:t>8.9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Codec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="003B34B7" w:rsidRPr="0071183D">
              <w:rPr>
                <w:rStyle w:val="Hyperlink"/>
                <w:noProof/>
              </w:rPr>
              <w:t>8.10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Message Handler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="003B34B7" w:rsidRPr="0071183D">
              <w:rPr>
                <w:rStyle w:val="Hyperlink"/>
                <w:noProof/>
              </w:rPr>
              <w:t>8.11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22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="003B34B7" w:rsidRPr="0071183D">
              <w:rPr>
                <w:rStyle w:val="Hyperlink"/>
                <w:noProof/>
              </w:rPr>
              <w:t>8.11.1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IDs, Source and Destination IDs in 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="003B34B7" w:rsidRPr="0071183D">
              <w:rPr>
                <w:rStyle w:val="Hyperlink"/>
                <w:noProof/>
              </w:rPr>
              <w:t>8.12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Intercom_CloudAPI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="003B34B7" w:rsidRPr="0071183D">
              <w:rPr>
                <w:rStyle w:val="Hyperlink"/>
                <w:noProof/>
              </w:rPr>
              <w:t>8.13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Intercom_ButtonsAndLeds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="003B34B7" w:rsidRPr="0071183D">
              <w:rPr>
                <w:rStyle w:val="Hyperlink"/>
                <w:noProof/>
              </w:rPr>
              <w:t>8.14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Trace &amp; Debug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="003B34B7" w:rsidRPr="0071183D">
              <w:rPr>
                <w:rStyle w:val="Hyperlink"/>
                <w:noProof/>
              </w:rPr>
              <w:t>8.15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Registry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="003B34B7" w:rsidRPr="0071183D">
              <w:rPr>
                <w:rStyle w:val="Hyperlink"/>
                <w:noProof/>
              </w:rPr>
              <w:t>8.16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Data Dump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="003B34B7" w:rsidRPr="0071183D">
              <w:rPr>
                <w:rStyle w:val="Hyperlink"/>
                <w:noProof/>
              </w:rPr>
              <w:t>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Server Side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903F4E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="003B34B7" w:rsidRPr="0071183D">
              <w:rPr>
                <w:rStyle w:val="Hyperlink"/>
                <w:noProof/>
              </w:rPr>
              <w:t>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Manuf_config.py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A11724">
              <w:rPr>
                <w:noProof/>
                <w:webHidden/>
              </w:rPr>
              <w:t>28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5342018"/>
      <w:r>
        <w:lastRenderedPageBreak/>
        <w:t>Version Control</w:t>
      </w:r>
      <w:bookmarkEnd w:id="2"/>
    </w:p>
    <w:p w:rsidR="001541AD" w:rsidRDefault="001541AD" w:rsidP="001541AD"/>
    <w:p w:rsidR="001541AD" w:rsidRDefault="00903F4E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5342019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903F4E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903F4E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903F4E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5342020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5342021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Pr="00897D1E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r w:rsidR="001D6E7C">
        <w:rPr>
          <w:rFonts w:ascii="Calibri" w:eastAsia="Times New Roman" w:hAnsi="Calibri" w:cs="Calibri"/>
          <w:color w:val="000000"/>
          <w:lang w:eastAsia="nl-BE"/>
        </w:rPr>
        <w:t>LED Bar 1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10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1D6E7C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15 = LED Bar 0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5342022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5342023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5342024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5342025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C40B60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4" name="Picture 14" descr="https://yuml.me/b5a4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a420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5342026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5342027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5342028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5342029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5342030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4B0FCB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5" name="Picture 15" descr="https://yuml.me/91754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175499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5342031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95C37" w:rsidP="00B16B62">
      <w:r>
        <w:rPr>
          <w:noProof/>
          <w:lang w:val="nl-BE" w:eastAsia="nl-BE"/>
        </w:rPr>
        <w:drawing>
          <wp:inline distT="0" distB="0" distL="0" distR="0">
            <wp:extent cx="5943600" cy="3034565"/>
            <wp:effectExtent l="0" t="0" r="0" b="0"/>
            <wp:docPr id="13" name="Picture 13" descr="https://yuml.me/f46daf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46daf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5342032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5342033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5342034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9" w:name="_Toc505342035"/>
      <w:r>
        <w:lastRenderedPageBreak/>
        <w:t>Intercom IDs, Source and Destination IDs in Messages</w:t>
      </w:r>
      <w:bookmarkEnd w:id="19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0" w:name="_Toc505342036"/>
      <w:proofErr w:type="spellStart"/>
      <w:r>
        <w:t>Intercom_Cloud</w:t>
      </w:r>
      <w:r w:rsidR="00FF4C5C">
        <w:t>API</w:t>
      </w:r>
      <w:bookmarkEnd w:id="20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1" w:name="_Toc505342037"/>
      <w:proofErr w:type="spellStart"/>
      <w:r>
        <w:t>Intercom_ButtonsAnd</w:t>
      </w:r>
      <w:r w:rsidR="00AE6458">
        <w:t>Leds</w:t>
      </w:r>
      <w:bookmarkEnd w:id="21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713E87" w:rsidP="00AE6458">
      <w:r>
        <w:rPr>
          <w:noProof/>
          <w:lang w:val="nl-BE" w:eastAsia="nl-BE"/>
        </w:rPr>
        <w:drawing>
          <wp:inline distT="0" distB="0" distL="0" distR="0">
            <wp:extent cx="5943600" cy="3825355"/>
            <wp:effectExtent l="0" t="0" r="0" b="3810"/>
            <wp:docPr id="8" name="Picture 8" descr="https://yuml.me/bab34a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ab34aa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2" w:name="_Toc505342038"/>
      <w:r>
        <w:t>Trace &amp; Debug</w:t>
      </w:r>
      <w:bookmarkEnd w:id="22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3" w:name="_Toc505342039"/>
      <w:r>
        <w:lastRenderedPageBreak/>
        <w:t>Registry</w:t>
      </w:r>
      <w:bookmarkEnd w:id="23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proofErr w:type="spellStart"/>
      <w:r>
        <w:lastRenderedPageBreak/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F4E" w:rsidRDefault="00903F4E">
      <w:pPr>
        <w:spacing w:after="0" w:line="240" w:lineRule="auto"/>
      </w:pPr>
      <w:r>
        <w:separator/>
      </w:r>
    </w:p>
  </w:endnote>
  <w:endnote w:type="continuationSeparator" w:id="0">
    <w:p w:rsidR="00903F4E" w:rsidRDefault="00903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172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F4E" w:rsidRDefault="00903F4E">
      <w:pPr>
        <w:spacing w:after="0" w:line="240" w:lineRule="auto"/>
      </w:pPr>
      <w:r>
        <w:separator/>
      </w:r>
    </w:p>
  </w:footnote>
  <w:footnote w:type="continuationSeparator" w:id="0">
    <w:p w:rsidR="00903F4E" w:rsidRDefault="00903F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903F4E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8230F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D6E7C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F5537"/>
    <w:rsid w:val="004063C0"/>
    <w:rsid w:val="00421FC4"/>
    <w:rsid w:val="00430995"/>
    <w:rsid w:val="0043333C"/>
    <w:rsid w:val="004404BE"/>
    <w:rsid w:val="004500FE"/>
    <w:rsid w:val="00490D39"/>
    <w:rsid w:val="004B0FCB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450C4"/>
    <w:rsid w:val="00654567"/>
    <w:rsid w:val="006753E2"/>
    <w:rsid w:val="0067787C"/>
    <w:rsid w:val="00692064"/>
    <w:rsid w:val="00694C70"/>
    <w:rsid w:val="006D06A1"/>
    <w:rsid w:val="006D5CBA"/>
    <w:rsid w:val="006E1EE9"/>
    <w:rsid w:val="0070720D"/>
    <w:rsid w:val="00713E87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03F4E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11724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95C37"/>
    <w:rsid w:val="00BA3B94"/>
    <w:rsid w:val="00BA7199"/>
    <w:rsid w:val="00BF2E15"/>
    <w:rsid w:val="00C07BE9"/>
    <w:rsid w:val="00C40B60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553454"/>
    <w:rsid w:val="00570C17"/>
    <w:rsid w:val="005A79B9"/>
    <w:rsid w:val="00711EB8"/>
    <w:rsid w:val="0077387D"/>
    <w:rsid w:val="009832AE"/>
    <w:rsid w:val="00B6692E"/>
    <w:rsid w:val="00B6797A"/>
    <w:rsid w:val="00C03988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B49FFE-4A87-4B4D-A603-393A1C350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5527</TotalTime>
  <Pages>1</Pages>
  <Words>1775</Words>
  <Characters>9764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69</cp:revision>
  <cp:lastPrinted>2018-02-04T21:50:00Z</cp:lastPrinted>
  <dcterms:created xsi:type="dcterms:W3CDTF">2017-11-27T16:19:00Z</dcterms:created>
  <dcterms:modified xsi:type="dcterms:W3CDTF">2018-03-08T00:14:00Z</dcterms:modified>
</cp:coreProperties>
</file>