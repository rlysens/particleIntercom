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4744293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B50E5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744293" w:history="1">
            <w:r w:rsidR="00B50E53" w:rsidRPr="00624AFA">
              <w:rPr>
                <w:rStyle w:val="Hyperlink"/>
                <w:noProof/>
              </w:rPr>
              <w:t>1</w:t>
            </w:r>
            <w:r w:rsidR="00B50E53">
              <w:rPr>
                <w:noProof/>
                <w:lang w:val="nl-BE" w:eastAsia="nl-BE"/>
              </w:rPr>
              <w:tab/>
            </w:r>
            <w:r w:rsidR="00B50E53" w:rsidRPr="00624AFA">
              <w:rPr>
                <w:rStyle w:val="Hyperlink"/>
                <w:noProof/>
              </w:rPr>
              <w:t>Revision History</w:t>
            </w:r>
            <w:r w:rsidR="00B50E53">
              <w:rPr>
                <w:noProof/>
                <w:webHidden/>
              </w:rPr>
              <w:tab/>
            </w:r>
            <w:r w:rsidR="00B50E53">
              <w:rPr>
                <w:noProof/>
                <w:webHidden/>
              </w:rPr>
              <w:fldChar w:fldCharType="begin"/>
            </w:r>
            <w:r w:rsidR="00B50E53">
              <w:rPr>
                <w:noProof/>
                <w:webHidden/>
              </w:rPr>
              <w:instrText xml:space="preserve"> PAGEREF _Toc504744293 \h </w:instrText>
            </w:r>
            <w:r w:rsidR="00B50E53">
              <w:rPr>
                <w:noProof/>
                <w:webHidden/>
              </w:rPr>
            </w:r>
            <w:r w:rsidR="00B50E53">
              <w:rPr>
                <w:noProof/>
                <w:webHidden/>
              </w:rPr>
              <w:fldChar w:fldCharType="separate"/>
            </w:r>
            <w:r w:rsidR="00B50E53">
              <w:rPr>
                <w:noProof/>
                <w:webHidden/>
              </w:rPr>
              <w:t>1</w:t>
            </w:r>
            <w:r w:rsidR="00B50E53"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4" w:history="1">
            <w:r w:rsidRPr="00624AFA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5" w:history="1">
            <w:r w:rsidRPr="00624AFA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6" w:history="1">
            <w:r w:rsidRPr="00624AFA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7" w:history="1">
            <w:r w:rsidRPr="00624AFA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8" w:history="1">
            <w:r w:rsidRPr="00624AFA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299" w:history="1">
            <w:r w:rsidRPr="00624AFA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0" w:history="1">
            <w:r w:rsidRPr="00624AFA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1" w:history="1">
            <w:r w:rsidRPr="00624AFA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2" w:history="1">
            <w:r w:rsidRPr="00624AFA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3" w:history="1">
            <w:r w:rsidRPr="00624AFA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4" w:history="1">
            <w:r w:rsidRPr="00624AFA">
              <w:rPr>
                <w:rStyle w:val="Hyperlink"/>
                <w:noProof/>
              </w:rPr>
              <w:t>8.5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5" w:history="1">
            <w:r w:rsidRPr="00624AFA">
              <w:rPr>
                <w:rStyle w:val="Hyperlink"/>
                <w:noProof/>
              </w:rPr>
              <w:t>8.6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6" w:history="1">
            <w:r w:rsidRPr="00624AFA">
              <w:rPr>
                <w:rStyle w:val="Hyperlink"/>
                <w:noProof/>
              </w:rPr>
              <w:t>8.7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7" w:history="1">
            <w:r w:rsidRPr="00624AFA">
              <w:rPr>
                <w:rStyle w:val="Hyperlink"/>
                <w:noProof/>
              </w:rPr>
              <w:t>8.8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8" w:history="1">
            <w:r w:rsidRPr="00624AFA">
              <w:rPr>
                <w:rStyle w:val="Hyperlink"/>
                <w:noProof/>
              </w:rPr>
              <w:t>8.9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09" w:history="1">
            <w:r w:rsidRPr="00624AFA">
              <w:rPr>
                <w:rStyle w:val="Hyperlink"/>
                <w:noProof/>
              </w:rPr>
              <w:t>8.10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0" w:history="1">
            <w:r w:rsidRPr="00624AFA">
              <w:rPr>
                <w:rStyle w:val="Hyperlink"/>
                <w:noProof/>
              </w:rPr>
              <w:t>8.11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1" w:history="1">
            <w:r w:rsidRPr="00624AFA">
              <w:rPr>
                <w:rStyle w:val="Hyperlink"/>
                <w:noProof/>
              </w:rPr>
              <w:t>8.12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2" w:history="1">
            <w:r w:rsidRPr="00624AFA">
              <w:rPr>
                <w:rStyle w:val="Hyperlink"/>
                <w:noProof/>
              </w:rPr>
              <w:t>8.13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3" w:history="1">
            <w:r w:rsidRPr="00624AFA">
              <w:rPr>
                <w:rStyle w:val="Hyperlink"/>
                <w:noProof/>
              </w:rPr>
              <w:t>8.14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4" w:history="1">
            <w:r w:rsidRPr="00624AFA">
              <w:rPr>
                <w:rStyle w:val="Hyperlink"/>
                <w:noProof/>
              </w:rPr>
              <w:t>8.15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5" w:history="1">
            <w:r w:rsidRPr="00624AFA">
              <w:rPr>
                <w:rStyle w:val="Hyperlink"/>
                <w:noProof/>
              </w:rPr>
              <w:t>8.16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Data 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6" w:history="1">
            <w:r w:rsidRPr="00624AFA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E53" w:rsidRDefault="00B50E53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4744317" w:history="1">
            <w:r w:rsidRPr="00624AFA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624AFA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_Toc504744317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1" w:name="_Toc504744294"/>
      <w:r>
        <w:lastRenderedPageBreak/>
        <w:t>Version Control</w:t>
      </w:r>
      <w:bookmarkEnd w:id="1"/>
    </w:p>
    <w:p w:rsidR="001541AD" w:rsidRDefault="001541AD" w:rsidP="001541AD"/>
    <w:p w:rsidR="001541AD" w:rsidRDefault="00B50E53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2" w:name="_Toc504744295"/>
      <w:r>
        <w:t xml:space="preserve">Third Party </w:t>
      </w:r>
      <w:r w:rsidR="00255756">
        <w:t>Components</w:t>
      </w:r>
      <w:bookmarkEnd w:id="2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B50E53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B50E53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B50E53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3" w:name="_Toc504744296"/>
      <w:r>
        <w:t>Shell Commands</w:t>
      </w:r>
      <w:bookmarkEnd w:id="3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4" w:name="_Toc504744297"/>
      <w:r>
        <w:t>Pin Assignments</w:t>
      </w:r>
      <w:bookmarkEnd w:id="4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5" w:name="_Toc504744298"/>
      <w:r>
        <w:t xml:space="preserve">Firmware </w:t>
      </w:r>
      <w:r w:rsidR="00C77241">
        <w:t>Coding Convention</w:t>
      </w:r>
      <w:bookmarkEnd w:id="5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lastRenderedPageBreak/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6" w:name="_Toc504744299"/>
      <w:r>
        <w:t>Firmware</w:t>
      </w:r>
      <w:r w:rsidR="00914A5C">
        <w:t xml:space="preserve"> Design</w:t>
      </w:r>
      <w:bookmarkEnd w:id="6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7" w:name="_Toc504744300"/>
      <w:r>
        <w:t>Ownership</w:t>
      </w:r>
      <w:bookmarkEnd w:id="7"/>
    </w:p>
    <w:p w:rsidR="00D236A8" w:rsidRPr="00D236A8" w:rsidRDefault="00D236A8" w:rsidP="00D236A8"/>
    <w:p w:rsidR="00C571C9" w:rsidRDefault="00C571C9" w:rsidP="00C571C9"/>
    <w:p w:rsidR="00C571C9" w:rsidRDefault="005211C2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5255394"/>
            <wp:effectExtent l="0" t="0" r="0" b="2540"/>
            <wp:docPr id="12" name="Picture 12" descr="https://yuml.me/47160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7160c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8F3">
        <w:rPr>
          <w:noProof/>
          <w:lang w:val="nl-BE" w:eastAsia="nl-BE"/>
        </w:rPr>
        <w:lastRenderedPageBreak/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8" w:name="_Toc504744301"/>
      <w:proofErr w:type="spellStart"/>
      <w:r>
        <w:t>Intercom_</w:t>
      </w:r>
      <w:r w:rsidR="00C571C9">
        <w:t>Root</w:t>
      </w:r>
      <w:bookmarkEnd w:id="8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9" w:name="_Toc504744302"/>
      <w:proofErr w:type="spellStart"/>
      <w:r>
        <w:t>Intercom_</w:t>
      </w:r>
      <w:r w:rsidR="00C571C9">
        <w:t>Incoming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5211C2" w:rsidP="00C571C9">
      <w:r>
        <w:rPr>
          <w:noProof/>
          <w:lang w:val="nl-BE" w:eastAsia="nl-BE"/>
        </w:rPr>
        <w:drawing>
          <wp:inline distT="0" distB="0" distL="0" distR="0">
            <wp:extent cx="5943600" cy="3149600"/>
            <wp:effectExtent l="0" t="0" r="0" b="0"/>
            <wp:docPr id="34" name="Picture 34" descr="https://yuml.me/31261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312614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0" w:name="_Toc504744303"/>
      <w:r>
        <w:lastRenderedPageBreak/>
        <w:t>Intercom Outgoing</w:t>
      </w:r>
      <w:bookmarkEnd w:id="10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5211C2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295900" cy="2240280"/>
            <wp:effectExtent l="0" t="0" r="0" b="7620"/>
            <wp:docPr id="44" name="Picture 44" descr="https://yuml.me/b582c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82cf2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1" w:name="_Toc504744304"/>
      <w:proofErr w:type="spellStart"/>
      <w:r>
        <w:t>Intercom_</w:t>
      </w:r>
      <w:r w:rsidR="00C571C9">
        <w:t>Controller</w:t>
      </w:r>
      <w:bookmarkEnd w:id="11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B36722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49" name="Picture 49" descr="https://yuml.me/7bca4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bca40b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2" w:name="_Toc504744305"/>
      <w:proofErr w:type="spellStart"/>
      <w:r>
        <w:lastRenderedPageBreak/>
        <w:t>Intercom_</w:t>
      </w:r>
      <w:r w:rsidR="00305DDF">
        <w:t>Buddy</w:t>
      </w:r>
      <w:bookmarkEnd w:id="12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Default="00B36722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6699388" cy="3375660"/>
            <wp:effectExtent l="0" t="0" r="0" b="0"/>
            <wp:docPr id="58" name="Picture 58" descr="https://yuml.me/a1d3af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1d3af5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678" cy="337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3" w:name="_Toc504744306"/>
      <w:r>
        <w:t>Volume Control</w:t>
      </w:r>
      <w:bookmarkEnd w:id="13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B36722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59" name="Picture 59" descr="https://yuml.me/bc3e2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c3e26b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4" w:name="_Toc504744307"/>
      <w:r>
        <w:t>Level Checkers</w:t>
      </w:r>
      <w:bookmarkEnd w:id="14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5" w:name="_Toc504744308"/>
      <w:r>
        <w:t>Codec</w:t>
      </w:r>
      <w:bookmarkEnd w:id="15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6" w:name="_Toc504744309"/>
      <w:r>
        <w:t xml:space="preserve">Intercom </w:t>
      </w:r>
      <w:r w:rsidR="00C571C9">
        <w:t>Message Handler</w:t>
      </w:r>
      <w:bookmarkEnd w:id="16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B50E53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62" name="Picture 62" descr="https://yuml.me/a6606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6606fe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7" w:name="_Toc504744310"/>
      <w:r>
        <w:t>Messages</w:t>
      </w:r>
      <w:bookmarkEnd w:id="17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  <w:bookmarkStart w:id="18" w:name="_GoBack"/>
      <w:bookmarkEnd w:id="18"/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4744311"/>
      <w:proofErr w:type="spellStart"/>
      <w:r>
        <w:t>Intercom_Cloud</w:t>
      </w:r>
      <w:r w:rsidR="00FF4C5C">
        <w:t>API</w:t>
      </w:r>
      <w:bookmarkEnd w:id="19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4744312"/>
      <w:proofErr w:type="spellStart"/>
      <w:r>
        <w:t>Intercom_ButtonsAnd</w:t>
      </w:r>
      <w:r w:rsidR="00AE6458">
        <w:t>Leds</w:t>
      </w:r>
      <w:bookmarkEnd w:id="20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4744313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2" w:name="_Toc504744314"/>
      <w:r>
        <w:t>Registry</w:t>
      </w:r>
      <w:bookmarkEnd w:id="22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3" w:name="_Toc504744315"/>
      <w:r>
        <w:t>Data Dump</w:t>
      </w:r>
      <w:bookmarkEnd w:id="23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4" w:name="_Toc504744316"/>
      <w:r>
        <w:t>Server Side</w:t>
      </w:r>
      <w:bookmarkEnd w:id="24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</w:p>
                            <w:p w:rsidR="00B50E53" w:rsidRDefault="00B50E53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B50E53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Send()</w:t>
                              </w:r>
                              <w:proofErr w:type="gramEnd"/>
                            </w:p>
                            <w:p w:rsidR="00B50E53" w:rsidRPr="00832D1E" w:rsidRDefault="00B50E53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Receive()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proofErr w:type="gramStart"/>
                              <w:r>
                                <w:t>socket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B50E53" w:rsidRDefault="00B50E53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setBuddy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  <w:proofErr w:type="gramEnd"/>
                            </w:p>
                            <w:p w:rsidR="00B50E53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B50E53" w:rsidRPr="00C90F00" w:rsidRDefault="00B50E53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Pr="00B54957" w:rsidRDefault="00B50E53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0E53" w:rsidRDefault="00B50E53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</w:pPr>
                      </w:p>
                      <w:p w:rsidR="00B50E53" w:rsidRDefault="00B50E53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B50E53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B50E53" w:rsidRPr="00832D1E" w:rsidRDefault="00B50E53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B50E53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B50E53" w:rsidRPr="00C90F00" w:rsidRDefault="00B50E53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B50E53" w:rsidRDefault="00B50E53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Pr="00B54957" w:rsidRDefault="00B50E53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B50E53" w:rsidRDefault="00B50E53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B50E53" w:rsidRDefault="00B50E53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5" w:name="_Toc504744317"/>
      <w:r>
        <w:lastRenderedPageBreak/>
        <w:t>Manuf_config.py</w:t>
      </w:r>
      <w:bookmarkEnd w:id="25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Pr="00832D1E" w:rsidRDefault="00B50E53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50E53" w:rsidRDefault="00B50E53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B50E53" w:rsidRPr="00832D1E" w:rsidRDefault="00B50E53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B50E53" w:rsidRDefault="00B50E53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C6D" w:rsidRDefault="00933C6D">
      <w:pPr>
        <w:spacing w:after="0" w:line="240" w:lineRule="auto"/>
      </w:pPr>
      <w:r>
        <w:separator/>
      </w:r>
    </w:p>
  </w:endnote>
  <w:endnote w:type="continuationSeparator" w:id="0">
    <w:p w:rsidR="00933C6D" w:rsidRDefault="0093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0E53" w:rsidRDefault="00B50E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094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C6D" w:rsidRDefault="00933C6D">
      <w:pPr>
        <w:spacing w:after="0" w:line="240" w:lineRule="auto"/>
      </w:pPr>
      <w:r>
        <w:separator/>
      </w:r>
    </w:p>
  </w:footnote>
  <w:footnote w:type="continuationSeparator" w:id="0">
    <w:p w:rsidR="00933C6D" w:rsidRDefault="00933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E53" w:rsidRDefault="00B50E53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B50E53" w:rsidRDefault="00B50E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F1580"/>
    <w:rsid w:val="00305DDF"/>
    <w:rsid w:val="003065FE"/>
    <w:rsid w:val="00316593"/>
    <w:rsid w:val="00365BE4"/>
    <w:rsid w:val="00375D0C"/>
    <w:rsid w:val="003807D6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C56BF"/>
    <w:rsid w:val="004D11D4"/>
    <w:rsid w:val="004E2A96"/>
    <w:rsid w:val="005211C2"/>
    <w:rsid w:val="005538F3"/>
    <w:rsid w:val="00563B49"/>
    <w:rsid w:val="005975B2"/>
    <w:rsid w:val="005A348B"/>
    <w:rsid w:val="005A3E68"/>
    <w:rsid w:val="005E4288"/>
    <w:rsid w:val="00654567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775B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95BFF"/>
    <w:rsid w:val="00FB443D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553454"/>
    <w:rsid w:val="00570C17"/>
    <w:rsid w:val="005A79B9"/>
    <w:rsid w:val="00B6797A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0E4F24-9EFB-4FA0-A97A-5AA20798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3507</TotalTime>
  <Pages>27</Pages>
  <Words>1505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9769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41</cp:revision>
  <dcterms:created xsi:type="dcterms:W3CDTF">2017-11-27T16:19:00Z</dcterms:created>
  <dcterms:modified xsi:type="dcterms:W3CDTF">2018-01-26T21:41:00Z</dcterms:modified>
</cp:coreProperties>
</file>